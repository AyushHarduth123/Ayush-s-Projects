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7CE2" w14:textId="77777777" w:rsidR="008E3F5B" w:rsidRDefault="00000000">
      <w:pPr>
        <w:pStyle w:val="BodyText"/>
        <w:ind w:left="2565"/>
        <w:rPr>
          <w:rFonts w:ascii="Times New Roman"/>
          <w:sz w:val="20"/>
        </w:rPr>
      </w:pPr>
      <w:r>
        <w:rPr>
          <w:rFonts w:ascii="Times New Roman"/>
          <w:noProof/>
          <w:sz w:val="20"/>
        </w:rPr>
        <w:drawing>
          <wp:inline distT="0" distB="0" distL="0" distR="0" wp14:anchorId="2F9A86EF" wp14:editId="5637548B">
            <wp:extent cx="3092587" cy="1274063"/>
            <wp:effectExtent l="0" t="0" r="0" b="0"/>
            <wp:docPr id="1" name="image1.jpeg" descr="Image result for iie varsity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3092587" cy="1274063"/>
                    </a:xfrm>
                    <a:prstGeom prst="rect">
                      <a:avLst/>
                    </a:prstGeom>
                  </pic:spPr>
                </pic:pic>
              </a:graphicData>
            </a:graphic>
          </wp:inline>
        </w:drawing>
      </w:r>
    </w:p>
    <w:p w14:paraId="54C7D360" w14:textId="77777777" w:rsidR="008E3F5B" w:rsidRDefault="008E3F5B">
      <w:pPr>
        <w:pStyle w:val="BodyText"/>
        <w:rPr>
          <w:rFonts w:ascii="Times New Roman"/>
          <w:sz w:val="20"/>
        </w:rPr>
      </w:pPr>
    </w:p>
    <w:p w14:paraId="1104EB96" w14:textId="77777777" w:rsidR="008E3F5B" w:rsidRDefault="008E3F5B">
      <w:pPr>
        <w:pStyle w:val="BodyText"/>
        <w:spacing w:before="9"/>
        <w:rPr>
          <w:rFonts w:ascii="Times New Roman"/>
          <w:sz w:val="21"/>
        </w:rPr>
      </w:pPr>
    </w:p>
    <w:p w14:paraId="04CE8794" w14:textId="77777777" w:rsidR="008E3F5B" w:rsidRDefault="00000000">
      <w:pPr>
        <w:pStyle w:val="Title"/>
        <w:spacing w:before="98"/>
      </w:pPr>
      <w:r>
        <w:rPr>
          <w:w w:val="90"/>
        </w:rPr>
        <w:t>THE</w:t>
      </w:r>
      <w:r>
        <w:rPr>
          <w:spacing w:val="-9"/>
          <w:w w:val="90"/>
        </w:rPr>
        <w:t xml:space="preserve"> </w:t>
      </w:r>
      <w:r>
        <w:rPr>
          <w:w w:val="90"/>
        </w:rPr>
        <w:t>IIE’s</w:t>
      </w:r>
      <w:r>
        <w:rPr>
          <w:spacing w:val="-6"/>
          <w:w w:val="90"/>
        </w:rPr>
        <w:t xml:space="preserve"> </w:t>
      </w:r>
      <w:r>
        <w:rPr>
          <w:w w:val="90"/>
        </w:rPr>
        <w:t>VARSITY</w:t>
      </w:r>
      <w:r>
        <w:rPr>
          <w:spacing w:val="-11"/>
          <w:w w:val="90"/>
        </w:rPr>
        <w:t xml:space="preserve"> </w:t>
      </w:r>
      <w:r>
        <w:rPr>
          <w:w w:val="90"/>
        </w:rPr>
        <w:t>COLLEGE</w:t>
      </w:r>
      <w:r>
        <w:rPr>
          <w:spacing w:val="-8"/>
          <w:w w:val="90"/>
        </w:rPr>
        <w:t xml:space="preserve"> </w:t>
      </w:r>
      <w:r>
        <w:rPr>
          <w:w w:val="90"/>
        </w:rPr>
        <w:t>SANDTON</w:t>
      </w:r>
    </w:p>
    <w:p w14:paraId="4DC8772C" w14:textId="793505AD" w:rsidR="005A4ED9" w:rsidRDefault="005A4ED9">
      <w:pPr>
        <w:pStyle w:val="Title"/>
        <w:spacing w:line="242" w:lineRule="auto"/>
        <w:ind w:left="3187" w:right="3199"/>
        <w:rPr>
          <w:w w:val="90"/>
        </w:rPr>
      </w:pPr>
      <w:r>
        <w:rPr>
          <w:w w:val="90"/>
        </w:rPr>
        <w:t>SUMMATIVE PROJECT ADDB7311</w:t>
      </w:r>
    </w:p>
    <w:p w14:paraId="0233E115" w14:textId="7B141DCF" w:rsidR="008E3F5B" w:rsidRDefault="00000000">
      <w:pPr>
        <w:pStyle w:val="Title"/>
        <w:spacing w:line="242" w:lineRule="auto"/>
        <w:ind w:left="3187" w:right="3199"/>
      </w:pPr>
      <w:r>
        <w:t>202</w:t>
      </w:r>
      <w:r w:rsidR="00355FAA">
        <w:t>4</w:t>
      </w:r>
    </w:p>
    <w:p w14:paraId="1B4E8B78" w14:textId="77777777" w:rsidR="008E3F5B" w:rsidRDefault="008E3F5B">
      <w:pPr>
        <w:pStyle w:val="BodyText"/>
        <w:rPr>
          <w:rFonts w:ascii="Tahoma"/>
          <w:b/>
          <w:sz w:val="20"/>
        </w:rPr>
      </w:pPr>
    </w:p>
    <w:p w14:paraId="2F492DD9" w14:textId="77777777" w:rsidR="008E3F5B" w:rsidRDefault="008E3F5B">
      <w:pPr>
        <w:pStyle w:val="BodyText"/>
        <w:rPr>
          <w:rFonts w:ascii="Tahoma"/>
          <w:b/>
          <w:sz w:val="20"/>
        </w:rPr>
      </w:pPr>
    </w:p>
    <w:p w14:paraId="2570B19B" w14:textId="77777777" w:rsidR="008E3F5B" w:rsidRDefault="008E3F5B">
      <w:pPr>
        <w:pStyle w:val="BodyText"/>
        <w:spacing w:before="2"/>
        <w:rPr>
          <w:rFonts w:ascii="Tahoma"/>
          <w:b/>
          <w:sz w:val="13"/>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7"/>
        <w:gridCol w:w="4817"/>
      </w:tblGrid>
      <w:tr w:rsidR="008E3F5B" w14:paraId="087DD18A" w14:textId="77777777">
        <w:trPr>
          <w:trHeight w:val="295"/>
        </w:trPr>
        <w:tc>
          <w:tcPr>
            <w:tcW w:w="4817" w:type="dxa"/>
          </w:tcPr>
          <w:p w14:paraId="6F5A3DA1" w14:textId="77777777" w:rsidR="008E3F5B" w:rsidRDefault="00000000">
            <w:pPr>
              <w:pStyle w:val="TableParagraph"/>
              <w:spacing w:line="270" w:lineRule="exact"/>
              <w:ind w:left="115"/>
              <w:rPr>
                <w:b/>
              </w:rPr>
            </w:pPr>
            <w:r>
              <w:rPr>
                <w:b/>
                <w:w w:val="90"/>
              </w:rPr>
              <w:t>DEVELOPMENT</w:t>
            </w:r>
            <w:r>
              <w:rPr>
                <w:b/>
                <w:spacing w:val="-5"/>
                <w:w w:val="90"/>
              </w:rPr>
              <w:t xml:space="preserve"> </w:t>
            </w:r>
            <w:r>
              <w:rPr>
                <w:b/>
                <w:w w:val="90"/>
              </w:rPr>
              <w:t>ASSIGNMENT</w:t>
            </w:r>
          </w:p>
        </w:tc>
        <w:tc>
          <w:tcPr>
            <w:tcW w:w="4817" w:type="dxa"/>
          </w:tcPr>
          <w:p w14:paraId="73FB3DC6" w14:textId="77777777" w:rsidR="008E3F5B" w:rsidRDefault="00355FAA">
            <w:pPr>
              <w:pStyle w:val="TableParagraph"/>
              <w:spacing w:line="270" w:lineRule="exact"/>
              <w:ind w:left="115"/>
              <w:rPr>
                <w:b/>
              </w:rPr>
            </w:pPr>
            <w:r>
              <w:rPr>
                <w:b/>
                <w:w w:val="90"/>
              </w:rPr>
              <w:t>2</w:t>
            </w:r>
            <w:proofErr w:type="spellStart"/>
            <w:r>
              <w:rPr>
                <w:b/>
                <w:w w:val="90"/>
                <w:position w:val="6"/>
                <w:sz w:val="16"/>
              </w:rPr>
              <w:t>nd</w:t>
            </w:r>
            <w:proofErr w:type="spellEnd"/>
            <w:r>
              <w:rPr>
                <w:b/>
                <w:spacing w:val="21"/>
                <w:w w:val="90"/>
                <w:position w:val="6"/>
                <w:sz w:val="16"/>
              </w:rPr>
              <w:t xml:space="preserve"> </w:t>
            </w:r>
            <w:r>
              <w:rPr>
                <w:b/>
                <w:w w:val="90"/>
              </w:rPr>
              <w:t>YEAR</w:t>
            </w:r>
            <w:r>
              <w:rPr>
                <w:b/>
                <w:spacing w:val="3"/>
                <w:w w:val="90"/>
              </w:rPr>
              <w:t xml:space="preserve"> </w:t>
            </w:r>
            <w:r>
              <w:rPr>
                <w:b/>
                <w:w w:val="90"/>
              </w:rPr>
              <w:t>COHORT</w:t>
            </w:r>
            <w:r>
              <w:rPr>
                <w:b/>
                <w:spacing w:val="2"/>
                <w:w w:val="90"/>
              </w:rPr>
              <w:t xml:space="preserve"> </w:t>
            </w:r>
            <w:r>
              <w:rPr>
                <w:b/>
                <w:w w:val="90"/>
              </w:rPr>
              <w:t>2023</w:t>
            </w:r>
          </w:p>
        </w:tc>
      </w:tr>
      <w:tr w:rsidR="008E3F5B" w14:paraId="682803B0" w14:textId="77777777">
        <w:trPr>
          <w:trHeight w:val="295"/>
        </w:trPr>
        <w:tc>
          <w:tcPr>
            <w:tcW w:w="9634" w:type="dxa"/>
            <w:gridSpan w:val="2"/>
            <w:tcBorders>
              <w:left w:val="nil"/>
              <w:right w:val="nil"/>
            </w:tcBorders>
          </w:tcPr>
          <w:p w14:paraId="5DDC514E" w14:textId="77777777" w:rsidR="008E3F5B" w:rsidRDefault="008E3F5B">
            <w:pPr>
              <w:pStyle w:val="TableParagraph"/>
              <w:rPr>
                <w:rFonts w:ascii="Times New Roman"/>
              </w:rPr>
            </w:pPr>
          </w:p>
        </w:tc>
      </w:tr>
      <w:tr w:rsidR="008E3F5B" w14:paraId="14EF8958" w14:textId="77777777">
        <w:trPr>
          <w:trHeight w:val="290"/>
        </w:trPr>
        <w:tc>
          <w:tcPr>
            <w:tcW w:w="4817" w:type="dxa"/>
          </w:tcPr>
          <w:p w14:paraId="6222556C" w14:textId="77777777" w:rsidR="008E3F5B" w:rsidRDefault="00000000">
            <w:pPr>
              <w:pStyle w:val="TableParagraph"/>
              <w:spacing w:line="265" w:lineRule="exact"/>
              <w:ind w:left="115"/>
              <w:rPr>
                <w:b/>
              </w:rPr>
            </w:pPr>
            <w:r>
              <w:rPr>
                <w:b/>
                <w:w w:val="85"/>
              </w:rPr>
              <w:t>ASSESSMENT</w:t>
            </w:r>
            <w:r>
              <w:rPr>
                <w:b/>
                <w:spacing w:val="17"/>
                <w:w w:val="85"/>
              </w:rPr>
              <w:t xml:space="preserve"> </w:t>
            </w:r>
            <w:r>
              <w:rPr>
                <w:b/>
                <w:w w:val="85"/>
              </w:rPr>
              <w:t>TYPE:</w:t>
            </w:r>
          </w:p>
        </w:tc>
        <w:tc>
          <w:tcPr>
            <w:tcW w:w="4817" w:type="dxa"/>
          </w:tcPr>
          <w:p w14:paraId="5A33EBF2" w14:textId="54AAD270" w:rsidR="008E3F5B" w:rsidRDefault="005A4ED9">
            <w:pPr>
              <w:pStyle w:val="TableParagraph"/>
              <w:spacing w:line="265" w:lineRule="exact"/>
              <w:ind w:left="115"/>
              <w:rPr>
                <w:b/>
              </w:rPr>
            </w:pPr>
            <w:r>
              <w:rPr>
                <w:b/>
              </w:rPr>
              <w:t>SUMMATIVE PROJECT</w:t>
            </w:r>
          </w:p>
        </w:tc>
      </w:tr>
      <w:tr w:rsidR="008E3F5B" w14:paraId="6179156F" w14:textId="77777777">
        <w:trPr>
          <w:trHeight w:val="295"/>
        </w:trPr>
        <w:tc>
          <w:tcPr>
            <w:tcW w:w="4817" w:type="dxa"/>
          </w:tcPr>
          <w:p w14:paraId="4474B40F" w14:textId="77777777" w:rsidR="008E3F5B" w:rsidRDefault="00000000">
            <w:pPr>
              <w:pStyle w:val="TableParagraph"/>
              <w:spacing w:line="270" w:lineRule="exact"/>
              <w:ind w:left="115"/>
              <w:rPr>
                <w:b/>
              </w:rPr>
            </w:pPr>
            <w:r>
              <w:rPr>
                <w:b/>
                <w:w w:val="85"/>
              </w:rPr>
              <w:t>TOTAL</w:t>
            </w:r>
            <w:r>
              <w:rPr>
                <w:b/>
                <w:spacing w:val="27"/>
                <w:w w:val="85"/>
              </w:rPr>
              <w:t xml:space="preserve"> </w:t>
            </w:r>
            <w:r>
              <w:rPr>
                <w:b/>
                <w:w w:val="85"/>
              </w:rPr>
              <w:t>HOURS:</w:t>
            </w:r>
          </w:p>
        </w:tc>
        <w:tc>
          <w:tcPr>
            <w:tcW w:w="4817" w:type="dxa"/>
          </w:tcPr>
          <w:p w14:paraId="4C2C7B0A" w14:textId="793151BC" w:rsidR="008E3F5B" w:rsidRDefault="009823CC">
            <w:pPr>
              <w:pStyle w:val="TableParagraph"/>
              <w:spacing w:line="270" w:lineRule="exact"/>
              <w:ind w:left="115"/>
              <w:rPr>
                <w:b/>
              </w:rPr>
            </w:pPr>
            <w:r>
              <w:rPr>
                <w:b/>
              </w:rPr>
              <w:t>1000 Hours</w:t>
            </w:r>
          </w:p>
        </w:tc>
      </w:tr>
    </w:tbl>
    <w:p w14:paraId="7D382541" w14:textId="77777777" w:rsidR="008E3F5B" w:rsidRDefault="008E3F5B">
      <w:pPr>
        <w:pStyle w:val="BodyText"/>
        <w:rPr>
          <w:rFonts w:ascii="Tahoma"/>
          <w:b/>
          <w:sz w:val="20"/>
        </w:rPr>
      </w:pPr>
    </w:p>
    <w:p w14:paraId="6DFA17F6" w14:textId="77777777" w:rsidR="008E3F5B" w:rsidRDefault="008E3F5B">
      <w:pPr>
        <w:pStyle w:val="BodyText"/>
        <w:spacing w:before="8"/>
        <w:rPr>
          <w:rFonts w:ascii="Tahoma"/>
          <w:b/>
          <w:sz w:val="1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7"/>
        <w:gridCol w:w="6803"/>
      </w:tblGrid>
      <w:tr w:rsidR="008E3F5B" w14:paraId="418A937E" w14:textId="77777777">
        <w:trPr>
          <w:trHeight w:val="760"/>
        </w:trPr>
        <w:tc>
          <w:tcPr>
            <w:tcW w:w="2837" w:type="dxa"/>
          </w:tcPr>
          <w:p w14:paraId="2E762131" w14:textId="77777777" w:rsidR="008E3F5B" w:rsidRDefault="00000000">
            <w:pPr>
              <w:pStyle w:val="TableParagraph"/>
              <w:ind w:left="115"/>
              <w:rPr>
                <w:b/>
              </w:rPr>
            </w:pPr>
            <w:r>
              <w:rPr>
                <w:b/>
                <w:w w:val="95"/>
              </w:rPr>
              <w:t>NAME</w:t>
            </w:r>
            <w:r>
              <w:rPr>
                <w:b/>
                <w:spacing w:val="-11"/>
                <w:w w:val="95"/>
              </w:rPr>
              <w:t xml:space="preserve"> </w:t>
            </w:r>
            <w:r>
              <w:rPr>
                <w:b/>
                <w:w w:val="95"/>
              </w:rPr>
              <w:t>AND</w:t>
            </w:r>
            <w:r>
              <w:rPr>
                <w:b/>
                <w:spacing w:val="-8"/>
                <w:w w:val="95"/>
              </w:rPr>
              <w:t xml:space="preserve"> </w:t>
            </w:r>
            <w:r>
              <w:rPr>
                <w:b/>
                <w:w w:val="95"/>
              </w:rPr>
              <w:t>SURNAME:</w:t>
            </w:r>
          </w:p>
        </w:tc>
        <w:tc>
          <w:tcPr>
            <w:tcW w:w="6803" w:type="dxa"/>
          </w:tcPr>
          <w:p w14:paraId="04E43324" w14:textId="77777777" w:rsidR="008E3F5B" w:rsidRDefault="004F51B1">
            <w:pPr>
              <w:pStyle w:val="TableParagraph"/>
              <w:rPr>
                <w:rFonts w:ascii="Times New Roman"/>
              </w:rPr>
            </w:pPr>
            <w:r>
              <w:rPr>
                <w:rFonts w:ascii="Times New Roman"/>
              </w:rPr>
              <w:t>Ayush Harduth</w:t>
            </w:r>
          </w:p>
        </w:tc>
      </w:tr>
      <w:tr w:rsidR="008E3F5B" w14:paraId="0194D8BB" w14:textId="77777777">
        <w:trPr>
          <w:trHeight w:val="755"/>
        </w:trPr>
        <w:tc>
          <w:tcPr>
            <w:tcW w:w="2837" w:type="dxa"/>
          </w:tcPr>
          <w:p w14:paraId="7C491113" w14:textId="77777777" w:rsidR="008E3F5B" w:rsidRDefault="00000000">
            <w:pPr>
              <w:pStyle w:val="TableParagraph"/>
              <w:ind w:left="115"/>
              <w:rPr>
                <w:b/>
              </w:rPr>
            </w:pPr>
            <w:r>
              <w:rPr>
                <w:b/>
                <w:w w:val="85"/>
              </w:rPr>
              <w:t>STUDENT</w:t>
            </w:r>
            <w:r>
              <w:rPr>
                <w:b/>
                <w:spacing w:val="11"/>
                <w:w w:val="85"/>
              </w:rPr>
              <w:t xml:space="preserve"> </w:t>
            </w:r>
            <w:r>
              <w:rPr>
                <w:b/>
                <w:w w:val="85"/>
              </w:rPr>
              <w:t>NUMBER:</w:t>
            </w:r>
          </w:p>
        </w:tc>
        <w:tc>
          <w:tcPr>
            <w:tcW w:w="6803" w:type="dxa"/>
          </w:tcPr>
          <w:p w14:paraId="1A2110F9" w14:textId="77777777" w:rsidR="008E3F5B" w:rsidRDefault="004F51B1">
            <w:pPr>
              <w:pStyle w:val="TableParagraph"/>
              <w:rPr>
                <w:rFonts w:ascii="Times New Roman"/>
              </w:rPr>
            </w:pPr>
            <w:r>
              <w:rPr>
                <w:rFonts w:ascii="Times New Roman"/>
              </w:rPr>
              <w:t>ST10365068</w:t>
            </w:r>
          </w:p>
        </w:tc>
      </w:tr>
      <w:tr w:rsidR="008E3F5B" w14:paraId="58B92FB5" w14:textId="77777777">
        <w:trPr>
          <w:trHeight w:val="760"/>
        </w:trPr>
        <w:tc>
          <w:tcPr>
            <w:tcW w:w="2837" w:type="dxa"/>
          </w:tcPr>
          <w:p w14:paraId="464B4138" w14:textId="77777777" w:rsidR="008E3F5B" w:rsidRDefault="00000000">
            <w:pPr>
              <w:pStyle w:val="TableParagraph"/>
              <w:ind w:left="115"/>
              <w:rPr>
                <w:b/>
              </w:rPr>
            </w:pPr>
            <w:r>
              <w:rPr>
                <w:b/>
              </w:rPr>
              <w:t>SCHOOL:</w:t>
            </w:r>
          </w:p>
        </w:tc>
        <w:tc>
          <w:tcPr>
            <w:tcW w:w="6803" w:type="dxa"/>
          </w:tcPr>
          <w:p w14:paraId="5011DF87" w14:textId="77777777" w:rsidR="008E3F5B" w:rsidRDefault="004F51B1">
            <w:pPr>
              <w:pStyle w:val="TableParagraph"/>
              <w:rPr>
                <w:rFonts w:ascii="Times New Roman"/>
              </w:rPr>
            </w:pPr>
            <w:r>
              <w:rPr>
                <w:rFonts w:ascii="Times New Roman"/>
              </w:rPr>
              <w:t>IIE Varsity College Sandton</w:t>
            </w:r>
          </w:p>
        </w:tc>
      </w:tr>
      <w:tr w:rsidR="008E3F5B" w14:paraId="0C84E37F" w14:textId="77777777">
        <w:trPr>
          <w:trHeight w:val="760"/>
        </w:trPr>
        <w:tc>
          <w:tcPr>
            <w:tcW w:w="2837" w:type="dxa"/>
          </w:tcPr>
          <w:p w14:paraId="536821A6" w14:textId="77777777" w:rsidR="008E3F5B" w:rsidRDefault="00000000">
            <w:pPr>
              <w:pStyle w:val="TableParagraph"/>
              <w:ind w:left="115"/>
              <w:rPr>
                <w:b/>
              </w:rPr>
            </w:pPr>
            <w:r>
              <w:rPr>
                <w:b/>
              </w:rPr>
              <w:t>PROGRAMME:</w:t>
            </w:r>
          </w:p>
        </w:tc>
        <w:tc>
          <w:tcPr>
            <w:tcW w:w="6803" w:type="dxa"/>
          </w:tcPr>
          <w:p w14:paraId="5CDFB08C" w14:textId="0A223C43" w:rsidR="008E3F5B" w:rsidRDefault="005A4ED9">
            <w:pPr>
              <w:pStyle w:val="TableParagraph"/>
              <w:rPr>
                <w:rFonts w:ascii="Times New Roman"/>
              </w:rPr>
            </w:pPr>
            <w:r>
              <w:rPr>
                <w:rFonts w:ascii="Times New Roman"/>
              </w:rPr>
              <w:t>ADDB7311</w:t>
            </w:r>
          </w:p>
        </w:tc>
      </w:tr>
      <w:tr w:rsidR="008D7D38" w14:paraId="1D7EAE70" w14:textId="77777777">
        <w:trPr>
          <w:trHeight w:val="760"/>
        </w:trPr>
        <w:tc>
          <w:tcPr>
            <w:tcW w:w="2837" w:type="dxa"/>
          </w:tcPr>
          <w:p w14:paraId="6118438B" w14:textId="77777777" w:rsidR="008D7D38" w:rsidRDefault="008D7D38">
            <w:pPr>
              <w:pStyle w:val="TableParagraph"/>
              <w:ind w:left="115"/>
              <w:rPr>
                <w:b/>
              </w:rPr>
            </w:pPr>
            <w:r>
              <w:rPr>
                <w:b/>
              </w:rPr>
              <w:t>LECTURER</w:t>
            </w:r>
          </w:p>
        </w:tc>
        <w:tc>
          <w:tcPr>
            <w:tcW w:w="6803" w:type="dxa"/>
          </w:tcPr>
          <w:p w14:paraId="7AE4257A" w14:textId="611F0A60" w:rsidR="008D7D38" w:rsidRDefault="005A4ED9">
            <w:pPr>
              <w:pStyle w:val="TableParagraph"/>
              <w:rPr>
                <w:rFonts w:ascii="Times New Roman"/>
              </w:rPr>
            </w:pPr>
            <w:proofErr w:type="spellStart"/>
            <w:r>
              <w:rPr>
                <w:rFonts w:ascii="Times New Roman"/>
              </w:rPr>
              <w:t>Mfowabo</w:t>
            </w:r>
            <w:proofErr w:type="spellEnd"/>
            <w:r>
              <w:rPr>
                <w:rFonts w:ascii="Times New Roman"/>
              </w:rPr>
              <w:t xml:space="preserve"> Maphosa</w:t>
            </w:r>
          </w:p>
        </w:tc>
      </w:tr>
    </w:tbl>
    <w:p w14:paraId="1FF6AE92" w14:textId="77777777" w:rsidR="008E3F5B" w:rsidRDefault="008D7D38">
      <w:pPr>
        <w:rPr>
          <w:rFonts w:ascii="Times New Roman"/>
        </w:rPr>
      </w:pPr>
      <w:r>
        <w:rPr>
          <w:rFonts w:ascii="Times New Roman"/>
        </w:rPr>
        <w:t>.</w:t>
      </w:r>
    </w:p>
    <w:p w14:paraId="5593CD23" w14:textId="77777777" w:rsidR="008D7D38" w:rsidRDefault="008D7D38">
      <w:pPr>
        <w:rPr>
          <w:rFonts w:ascii="Times New Roman"/>
        </w:rPr>
        <w:sectPr w:rsidR="008D7D38" w:rsidSect="000B635F">
          <w:footerReference w:type="default" r:id="rId12"/>
          <w:type w:val="continuous"/>
          <w:pgSz w:w="11910" w:h="16840" w:code="9"/>
          <w:pgMar w:top="1134" w:right="1134" w:bottom="1134" w:left="1134" w:header="720" w:footer="953" w:gutter="0"/>
          <w:pgNumType w:start="1"/>
          <w:cols w:space="720"/>
          <w:docGrid w:linePitch="299"/>
        </w:sectPr>
      </w:pPr>
    </w:p>
    <w:sdt>
      <w:sdtPr>
        <w:rPr>
          <w:rFonts w:asciiTheme="minorHAnsi" w:eastAsia="Trebuchet MS" w:hAnsiTheme="minorHAnsi" w:cs="Trebuchet MS"/>
          <w:color w:val="auto"/>
          <w:sz w:val="24"/>
          <w:szCs w:val="22"/>
        </w:rPr>
        <w:id w:val="855466382"/>
        <w:docPartObj>
          <w:docPartGallery w:val="Table of Contents"/>
          <w:docPartUnique/>
        </w:docPartObj>
      </w:sdtPr>
      <w:sdtEndPr>
        <w:rPr>
          <w:b/>
          <w:bCs/>
          <w:noProof/>
        </w:rPr>
      </w:sdtEndPr>
      <w:sdtContent>
        <w:p w14:paraId="5ECB3150" w14:textId="21C18E5A" w:rsidR="006428AA" w:rsidRDefault="006428AA">
          <w:pPr>
            <w:pStyle w:val="TOCHeading"/>
          </w:pPr>
          <w:r>
            <w:t>Contents</w:t>
          </w:r>
        </w:p>
        <w:p w14:paraId="541E8A03" w14:textId="3E480908" w:rsidR="009823CC" w:rsidRDefault="006428AA">
          <w:pPr>
            <w:pStyle w:val="TOC1"/>
            <w:tabs>
              <w:tab w:val="right" w:leader="dot" w:pos="21533"/>
            </w:tabs>
            <w:rPr>
              <w:rFonts w:eastAsiaTheme="minorEastAsia" w:cstheme="minorBidi"/>
              <w:noProof/>
              <w:kern w:val="2"/>
              <w:szCs w:val="24"/>
              <w:lang w:val="en-ZA" w:eastAsia="en-ZA"/>
              <w14:ligatures w14:val="standardContextual"/>
            </w:rPr>
          </w:pPr>
          <w:r>
            <w:fldChar w:fldCharType="begin"/>
          </w:r>
          <w:r>
            <w:instrText xml:space="preserve"> TOC \o "1-3" \h \z \u </w:instrText>
          </w:r>
          <w:r>
            <w:fldChar w:fldCharType="separate"/>
          </w:r>
          <w:hyperlink w:anchor="_Toc181734646" w:history="1">
            <w:r w:rsidR="009823CC" w:rsidRPr="00F82C0F">
              <w:rPr>
                <w:rStyle w:val="Hyperlink"/>
                <w:noProof/>
              </w:rPr>
              <w:t>Question 1</w:t>
            </w:r>
            <w:r w:rsidR="009823CC">
              <w:rPr>
                <w:noProof/>
                <w:webHidden/>
              </w:rPr>
              <w:tab/>
            </w:r>
            <w:r w:rsidR="009823CC">
              <w:rPr>
                <w:noProof/>
                <w:webHidden/>
              </w:rPr>
              <w:fldChar w:fldCharType="begin"/>
            </w:r>
            <w:r w:rsidR="009823CC">
              <w:rPr>
                <w:noProof/>
                <w:webHidden/>
              </w:rPr>
              <w:instrText xml:space="preserve"> PAGEREF _Toc181734646 \h </w:instrText>
            </w:r>
            <w:r w:rsidR="009823CC">
              <w:rPr>
                <w:noProof/>
                <w:webHidden/>
              </w:rPr>
            </w:r>
            <w:r w:rsidR="009823CC">
              <w:rPr>
                <w:noProof/>
                <w:webHidden/>
              </w:rPr>
              <w:fldChar w:fldCharType="separate"/>
            </w:r>
            <w:r w:rsidR="006C1DC4">
              <w:rPr>
                <w:noProof/>
                <w:webHidden/>
              </w:rPr>
              <w:t>3</w:t>
            </w:r>
            <w:r w:rsidR="009823CC">
              <w:rPr>
                <w:noProof/>
                <w:webHidden/>
              </w:rPr>
              <w:fldChar w:fldCharType="end"/>
            </w:r>
          </w:hyperlink>
        </w:p>
        <w:p w14:paraId="32A1693C" w14:textId="19FA4B07"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47" w:history="1">
            <w:r w:rsidRPr="00F82C0F">
              <w:rPr>
                <w:rStyle w:val="Hyperlink"/>
                <w:noProof/>
              </w:rPr>
              <w:t>Question 2</w:t>
            </w:r>
            <w:r>
              <w:rPr>
                <w:noProof/>
                <w:webHidden/>
              </w:rPr>
              <w:tab/>
            </w:r>
            <w:r>
              <w:rPr>
                <w:noProof/>
                <w:webHidden/>
              </w:rPr>
              <w:fldChar w:fldCharType="begin"/>
            </w:r>
            <w:r>
              <w:rPr>
                <w:noProof/>
                <w:webHidden/>
              </w:rPr>
              <w:instrText xml:space="preserve"> PAGEREF _Toc181734647 \h </w:instrText>
            </w:r>
            <w:r>
              <w:rPr>
                <w:noProof/>
                <w:webHidden/>
              </w:rPr>
            </w:r>
            <w:r>
              <w:rPr>
                <w:noProof/>
                <w:webHidden/>
              </w:rPr>
              <w:fldChar w:fldCharType="separate"/>
            </w:r>
            <w:r w:rsidR="006C1DC4">
              <w:rPr>
                <w:noProof/>
                <w:webHidden/>
              </w:rPr>
              <w:t>7</w:t>
            </w:r>
            <w:r>
              <w:rPr>
                <w:noProof/>
                <w:webHidden/>
              </w:rPr>
              <w:fldChar w:fldCharType="end"/>
            </w:r>
          </w:hyperlink>
        </w:p>
        <w:p w14:paraId="754EFBF5" w14:textId="21D9E1AA"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48" w:history="1">
            <w:r w:rsidRPr="00F82C0F">
              <w:rPr>
                <w:rStyle w:val="Hyperlink"/>
                <w:noProof/>
              </w:rPr>
              <w:t>Question 3</w:t>
            </w:r>
            <w:r>
              <w:rPr>
                <w:noProof/>
                <w:webHidden/>
              </w:rPr>
              <w:tab/>
            </w:r>
            <w:r>
              <w:rPr>
                <w:noProof/>
                <w:webHidden/>
              </w:rPr>
              <w:fldChar w:fldCharType="begin"/>
            </w:r>
            <w:r>
              <w:rPr>
                <w:noProof/>
                <w:webHidden/>
              </w:rPr>
              <w:instrText xml:space="preserve"> PAGEREF _Toc181734648 \h </w:instrText>
            </w:r>
            <w:r>
              <w:rPr>
                <w:noProof/>
                <w:webHidden/>
              </w:rPr>
            </w:r>
            <w:r>
              <w:rPr>
                <w:noProof/>
                <w:webHidden/>
              </w:rPr>
              <w:fldChar w:fldCharType="separate"/>
            </w:r>
            <w:r w:rsidR="006C1DC4">
              <w:rPr>
                <w:noProof/>
                <w:webHidden/>
              </w:rPr>
              <w:t>8</w:t>
            </w:r>
            <w:r>
              <w:rPr>
                <w:noProof/>
                <w:webHidden/>
              </w:rPr>
              <w:fldChar w:fldCharType="end"/>
            </w:r>
          </w:hyperlink>
        </w:p>
        <w:p w14:paraId="7224EC0C" w14:textId="75403E62"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49" w:history="1">
            <w:r w:rsidRPr="00F82C0F">
              <w:rPr>
                <w:rStyle w:val="Hyperlink"/>
                <w:noProof/>
              </w:rPr>
              <w:t>Question 4</w:t>
            </w:r>
            <w:r>
              <w:rPr>
                <w:noProof/>
                <w:webHidden/>
              </w:rPr>
              <w:tab/>
            </w:r>
            <w:r>
              <w:rPr>
                <w:noProof/>
                <w:webHidden/>
              </w:rPr>
              <w:fldChar w:fldCharType="begin"/>
            </w:r>
            <w:r>
              <w:rPr>
                <w:noProof/>
                <w:webHidden/>
              </w:rPr>
              <w:instrText xml:space="preserve"> PAGEREF _Toc181734649 \h </w:instrText>
            </w:r>
            <w:r>
              <w:rPr>
                <w:noProof/>
                <w:webHidden/>
              </w:rPr>
            </w:r>
            <w:r>
              <w:rPr>
                <w:noProof/>
                <w:webHidden/>
              </w:rPr>
              <w:fldChar w:fldCharType="separate"/>
            </w:r>
            <w:r w:rsidR="006C1DC4">
              <w:rPr>
                <w:noProof/>
                <w:webHidden/>
              </w:rPr>
              <w:t>10</w:t>
            </w:r>
            <w:r>
              <w:rPr>
                <w:noProof/>
                <w:webHidden/>
              </w:rPr>
              <w:fldChar w:fldCharType="end"/>
            </w:r>
          </w:hyperlink>
        </w:p>
        <w:p w14:paraId="0D8086EB" w14:textId="4CDE6EDD"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0" w:history="1">
            <w:r w:rsidRPr="00F82C0F">
              <w:rPr>
                <w:rStyle w:val="Hyperlink"/>
                <w:noProof/>
              </w:rPr>
              <w:t>Question 5 (Correct Output)</w:t>
            </w:r>
            <w:r>
              <w:rPr>
                <w:noProof/>
                <w:webHidden/>
              </w:rPr>
              <w:tab/>
            </w:r>
            <w:r>
              <w:rPr>
                <w:noProof/>
                <w:webHidden/>
              </w:rPr>
              <w:fldChar w:fldCharType="begin"/>
            </w:r>
            <w:r>
              <w:rPr>
                <w:noProof/>
                <w:webHidden/>
              </w:rPr>
              <w:instrText xml:space="preserve"> PAGEREF _Toc181734650 \h </w:instrText>
            </w:r>
            <w:r>
              <w:rPr>
                <w:noProof/>
                <w:webHidden/>
              </w:rPr>
            </w:r>
            <w:r>
              <w:rPr>
                <w:noProof/>
                <w:webHidden/>
              </w:rPr>
              <w:fldChar w:fldCharType="separate"/>
            </w:r>
            <w:r w:rsidR="006C1DC4">
              <w:rPr>
                <w:noProof/>
                <w:webHidden/>
              </w:rPr>
              <w:t>11</w:t>
            </w:r>
            <w:r>
              <w:rPr>
                <w:noProof/>
                <w:webHidden/>
              </w:rPr>
              <w:fldChar w:fldCharType="end"/>
            </w:r>
          </w:hyperlink>
        </w:p>
        <w:p w14:paraId="16C490E8" w14:textId="73941A98"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1" w:history="1">
            <w:r w:rsidRPr="00F82C0F">
              <w:rPr>
                <w:rStyle w:val="Hyperlink"/>
                <w:noProof/>
              </w:rPr>
              <w:t>Question 5 (Matching Sample Output)</w:t>
            </w:r>
            <w:r>
              <w:rPr>
                <w:noProof/>
                <w:webHidden/>
              </w:rPr>
              <w:tab/>
            </w:r>
            <w:r>
              <w:rPr>
                <w:noProof/>
                <w:webHidden/>
              </w:rPr>
              <w:fldChar w:fldCharType="begin"/>
            </w:r>
            <w:r>
              <w:rPr>
                <w:noProof/>
                <w:webHidden/>
              </w:rPr>
              <w:instrText xml:space="preserve"> PAGEREF _Toc181734651 \h </w:instrText>
            </w:r>
            <w:r>
              <w:rPr>
                <w:noProof/>
                <w:webHidden/>
              </w:rPr>
            </w:r>
            <w:r>
              <w:rPr>
                <w:noProof/>
                <w:webHidden/>
              </w:rPr>
              <w:fldChar w:fldCharType="separate"/>
            </w:r>
            <w:r w:rsidR="006C1DC4">
              <w:rPr>
                <w:noProof/>
                <w:webHidden/>
              </w:rPr>
              <w:t>13</w:t>
            </w:r>
            <w:r>
              <w:rPr>
                <w:noProof/>
                <w:webHidden/>
              </w:rPr>
              <w:fldChar w:fldCharType="end"/>
            </w:r>
          </w:hyperlink>
        </w:p>
        <w:p w14:paraId="0DF7DC37" w14:textId="4015B8F4"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2" w:history="1">
            <w:r w:rsidRPr="00F82C0F">
              <w:rPr>
                <w:rStyle w:val="Hyperlink"/>
                <w:noProof/>
              </w:rPr>
              <w:t>Question 6</w:t>
            </w:r>
            <w:r>
              <w:rPr>
                <w:noProof/>
                <w:webHidden/>
              </w:rPr>
              <w:tab/>
            </w:r>
            <w:r>
              <w:rPr>
                <w:noProof/>
                <w:webHidden/>
              </w:rPr>
              <w:fldChar w:fldCharType="begin"/>
            </w:r>
            <w:r>
              <w:rPr>
                <w:noProof/>
                <w:webHidden/>
              </w:rPr>
              <w:instrText xml:space="preserve"> PAGEREF _Toc181734652 \h </w:instrText>
            </w:r>
            <w:r>
              <w:rPr>
                <w:noProof/>
                <w:webHidden/>
              </w:rPr>
            </w:r>
            <w:r>
              <w:rPr>
                <w:noProof/>
                <w:webHidden/>
              </w:rPr>
              <w:fldChar w:fldCharType="separate"/>
            </w:r>
            <w:r w:rsidR="006C1DC4">
              <w:rPr>
                <w:noProof/>
                <w:webHidden/>
              </w:rPr>
              <w:t>15</w:t>
            </w:r>
            <w:r>
              <w:rPr>
                <w:noProof/>
                <w:webHidden/>
              </w:rPr>
              <w:fldChar w:fldCharType="end"/>
            </w:r>
          </w:hyperlink>
        </w:p>
        <w:p w14:paraId="78C7EBD7" w14:textId="7446D3C2"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3" w:history="1">
            <w:r w:rsidRPr="00F82C0F">
              <w:rPr>
                <w:rStyle w:val="Hyperlink"/>
                <w:noProof/>
              </w:rPr>
              <w:t>Question 7</w:t>
            </w:r>
            <w:r>
              <w:rPr>
                <w:noProof/>
                <w:webHidden/>
              </w:rPr>
              <w:tab/>
            </w:r>
            <w:r>
              <w:rPr>
                <w:noProof/>
                <w:webHidden/>
              </w:rPr>
              <w:fldChar w:fldCharType="begin"/>
            </w:r>
            <w:r>
              <w:rPr>
                <w:noProof/>
                <w:webHidden/>
              </w:rPr>
              <w:instrText xml:space="preserve"> PAGEREF _Toc181734653 \h </w:instrText>
            </w:r>
            <w:r>
              <w:rPr>
                <w:noProof/>
                <w:webHidden/>
              </w:rPr>
            </w:r>
            <w:r>
              <w:rPr>
                <w:noProof/>
                <w:webHidden/>
              </w:rPr>
              <w:fldChar w:fldCharType="separate"/>
            </w:r>
            <w:r w:rsidR="006C1DC4">
              <w:rPr>
                <w:noProof/>
                <w:webHidden/>
              </w:rPr>
              <w:t>18</w:t>
            </w:r>
            <w:r>
              <w:rPr>
                <w:noProof/>
                <w:webHidden/>
              </w:rPr>
              <w:fldChar w:fldCharType="end"/>
            </w:r>
          </w:hyperlink>
        </w:p>
        <w:p w14:paraId="28AF8A59" w14:textId="37AC9A58"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4" w:history="1">
            <w:r w:rsidRPr="00F82C0F">
              <w:rPr>
                <w:rStyle w:val="Hyperlink"/>
                <w:noProof/>
              </w:rPr>
              <w:t>Question 8</w:t>
            </w:r>
            <w:r>
              <w:rPr>
                <w:noProof/>
                <w:webHidden/>
              </w:rPr>
              <w:tab/>
            </w:r>
            <w:r>
              <w:rPr>
                <w:noProof/>
                <w:webHidden/>
              </w:rPr>
              <w:fldChar w:fldCharType="begin"/>
            </w:r>
            <w:r>
              <w:rPr>
                <w:noProof/>
                <w:webHidden/>
              </w:rPr>
              <w:instrText xml:space="preserve"> PAGEREF _Toc181734654 \h </w:instrText>
            </w:r>
            <w:r>
              <w:rPr>
                <w:noProof/>
                <w:webHidden/>
              </w:rPr>
            </w:r>
            <w:r>
              <w:rPr>
                <w:noProof/>
                <w:webHidden/>
              </w:rPr>
              <w:fldChar w:fldCharType="separate"/>
            </w:r>
            <w:r w:rsidR="006C1DC4">
              <w:rPr>
                <w:noProof/>
                <w:webHidden/>
              </w:rPr>
              <w:t>20</w:t>
            </w:r>
            <w:r>
              <w:rPr>
                <w:noProof/>
                <w:webHidden/>
              </w:rPr>
              <w:fldChar w:fldCharType="end"/>
            </w:r>
          </w:hyperlink>
        </w:p>
        <w:p w14:paraId="715B39E4" w14:textId="5AE6291A"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5" w:history="1">
            <w:r w:rsidRPr="00F82C0F">
              <w:rPr>
                <w:rStyle w:val="Hyperlink"/>
                <w:noProof/>
              </w:rPr>
              <w:t>Question 9</w:t>
            </w:r>
            <w:r>
              <w:rPr>
                <w:noProof/>
                <w:webHidden/>
              </w:rPr>
              <w:tab/>
            </w:r>
            <w:r>
              <w:rPr>
                <w:noProof/>
                <w:webHidden/>
              </w:rPr>
              <w:fldChar w:fldCharType="begin"/>
            </w:r>
            <w:r>
              <w:rPr>
                <w:noProof/>
                <w:webHidden/>
              </w:rPr>
              <w:instrText xml:space="preserve"> PAGEREF _Toc181734655 \h </w:instrText>
            </w:r>
            <w:r>
              <w:rPr>
                <w:noProof/>
                <w:webHidden/>
              </w:rPr>
            </w:r>
            <w:r>
              <w:rPr>
                <w:noProof/>
                <w:webHidden/>
              </w:rPr>
              <w:fldChar w:fldCharType="separate"/>
            </w:r>
            <w:r w:rsidR="006C1DC4">
              <w:rPr>
                <w:noProof/>
                <w:webHidden/>
              </w:rPr>
              <w:t>21</w:t>
            </w:r>
            <w:r>
              <w:rPr>
                <w:noProof/>
                <w:webHidden/>
              </w:rPr>
              <w:fldChar w:fldCharType="end"/>
            </w:r>
          </w:hyperlink>
        </w:p>
        <w:p w14:paraId="53C8DD8F" w14:textId="5264E972"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6" w:history="1">
            <w:r w:rsidRPr="00F82C0F">
              <w:rPr>
                <w:rStyle w:val="Hyperlink"/>
                <w:noProof/>
              </w:rPr>
              <w:t>Question 10</w:t>
            </w:r>
            <w:r>
              <w:rPr>
                <w:noProof/>
                <w:webHidden/>
              </w:rPr>
              <w:tab/>
            </w:r>
            <w:r>
              <w:rPr>
                <w:noProof/>
                <w:webHidden/>
              </w:rPr>
              <w:fldChar w:fldCharType="begin"/>
            </w:r>
            <w:r>
              <w:rPr>
                <w:noProof/>
                <w:webHidden/>
              </w:rPr>
              <w:instrText xml:space="preserve"> PAGEREF _Toc181734656 \h </w:instrText>
            </w:r>
            <w:r>
              <w:rPr>
                <w:noProof/>
                <w:webHidden/>
              </w:rPr>
            </w:r>
            <w:r>
              <w:rPr>
                <w:noProof/>
                <w:webHidden/>
              </w:rPr>
              <w:fldChar w:fldCharType="separate"/>
            </w:r>
            <w:r w:rsidR="006C1DC4">
              <w:rPr>
                <w:noProof/>
                <w:webHidden/>
              </w:rPr>
              <w:t>22</w:t>
            </w:r>
            <w:r>
              <w:rPr>
                <w:noProof/>
                <w:webHidden/>
              </w:rPr>
              <w:fldChar w:fldCharType="end"/>
            </w:r>
          </w:hyperlink>
        </w:p>
        <w:p w14:paraId="5BE888FF" w14:textId="6DA7DF2E" w:rsidR="009823CC" w:rsidRDefault="009823CC">
          <w:pPr>
            <w:pStyle w:val="TOC1"/>
            <w:tabs>
              <w:tab w:val="right" w:leader="dot" w:pos="21533"/>
            </w:tabs>
            <w:rPr>
              <w:rFonts w:eastAsiaTheme="minorEastAsia" w:cstheme="minorBidi"/>
              <w:noProof/>
              <w:kern w:val="2"/>
              <w:szCs w:val="24"/>
              <w:lang w:val="en-ZA" w:eastAsia="en-ZA"/>
              <w14:ligatures w14:val="standardContextual"/>
            </w:rPr>
          </w:pPr>
          <w:hyperlink w:anchor="_Toc181734657" w:history="1">
            <w:r w:rsidRPr="00F82C0F">
              <w:rPr>
                <w:rStyle w:val="Hyperlink"/>
                <w:noProof/>
              </w:rPr>
              <w:t>References</w:t>
            </w:r>
            <w:r>
              <w:rPr>
                <w:noProof/>
                <w:webHidden/>
              </w:rPr>
              <w:tab/>
            </w:r>
            <w:r>
              <w:rPr>
                <w:noProof/>
                <w:webHidden/>
              </w:rPr>
              <w:fldChar w:fldCharType="begin"/>
            </w:r>
            <w:r>
              <w:rPr>
                <w:noProof/>
                <w:webHidden/>
              </w:rPr>
              <w:instrText xml:space="preserve"> PAGEREF _Toc181734657 \h </w:instrText>
            </w:r>
            <w:r>
              <w:rPr>
                <w:noProof/>
                <w:webHidden/>
              </w:rPr>
            </w:r>
            <w:r>
              <w:rPr>
                <w:noProof/>
                <w:webHidden/>
              </w:rPr>
              <w:fldChar w:fldCharType="separate"/>
            </w:r>
            <w:r w:rsidR="006C1DC4">
              <w:rPr>
                <w:noProof/>
                <w:webHidden/>
              </w:rPr>
              <w:t>27</w:t>
            </w:r>
            <w:r>
              <w:rPr>
                <w:noProof/>
                <w:webHidden/>
              </w:rPr>
              <w:fldChar w:fldCharType="end"/>
            </w:r>
          </w:hyperlink>
        </w:p>
        <w:p w14:paraId="342FB74F" w14:textId="02DC7482" w:rsidR="006428AA" w:rsidRDefault="006428AA">
          <w:r>
            <w:rPr>
              <w:b/>
              <w:bCs/>
              <w:noProof/>
            </w:rPr>
            <w:fldChar w:fldCharType="end"/>
          </w:r>
        </w:p>
      </w:sdtContent>
    </w:sdt>
    <w:p w14:paraId="2231971A" w14:textId="77777777" w:rsidR="008E3F5B" w:rsidRDefault="008E3F5B">
      <w:pPr>
        <w:pStyle w:val="BodyText"/>
        <w:rPr>
          <w:rFonts w:ascii="Tahoma"/>
          <w:b/>
          <w:sz w:val="20"/>
        </w:rPr>
      </w:pPr>
    </w:p>
    <w:p w14:paraId="4EF53261" w14:textId="5527A300" w:rsidR="008E3F5B" w:rsidRDefault="004F51B1" w:rsidP="005A4ED9">
      <w:pPr>
        <w:pStyle w:val="Heading1"/>
      </w:pPr>
      <w:r>
        <w:br w:type="page"/>
      </w:r>
      <w:bookmarkStart w:id="0" w:name="_Toc181734646"/>
      <w:r w:rsidR="005A4ED9">
        <w:lastRenderedPageBreak/>
        <w:t>Question 1</w:t>
      </w:r>
      <w:bookmarkEnd w:id="0"/>
    </w:p>
    <w:p w14:paraId="24266F56" w14:textId="34A812A2" w:rsidR="00584DFA" w:rsidRDefault="00584DFA" w:rsidP="00584DFA">
      <w:r>
        <w:t>-- Creating VOLUNTEER table</w:t>
      </w:r>
    </w:p>
    <w:p w14:paraId="7189F255" w14:textId="6D6DF870" w:rsidR="00584DFA" w:rsidRDefault="00584DFA" w:rsidP="00584DFA">
      <w:r>
        <w:t>CREATE TABLE VOLUNTEER (</w:t>
      </w:r>
    </w:p>
    <w:p w14:paraId="54229AA4" w14:textId="450B4252" w:rsidR="00584DFA" w:rsidRDefault="00584DFA" w:rsidP="00584DFA">
      <w:r>
        <w:t xml:space="preserve">    VOL_ID VARCHAR2(10) PRIMARY KEY,</w:t>
      </w:r>
    </w:p>
    <w:p w14:paraId="4E9377D8" w14:textId="5810C13C" w:rsidR="00584DFA" w:rsidRDefault="00584DFA" w:rsidP="00AB6CA3">
      <w:pPr>
        <w:tabs>
          <w:tab w:val="left" w:pos="12122"/>
        </w:tabs>
      </w:pPr>
      <w:r>
        <w:t xml:space="preserve">    VOL_FNAME VARCHAR2(50) NOT NULL,</w:t>
      </w:r>
    </w:p>
    <w:p w14:paraId="0A697363" w14:textId="6C9A3FA0" w:rsidR="00584DFA" w:rsidRDefault="00AB6CA3" w:rsidP="00584DFA">
      <w:r w:rsidRPr="00AB6CA3">
        <w:rPr>
          <w:noProof/>
        </w:rPr>
        <w:drawing>
          <wp:anchor distT="0" distB="0" distL="114300" distR="114300" simplePos="0" relativeHeight="251658240" behindDoc="1" locked="0" layoutInCell="1" allowOverlap="1" wp14:anchorId="026ED060" wp14:editId="005CE02C">
            <wp:simplePos x="0" y="0"/>
            <wp:positionH relativeFrom="column">
              <wp:posOffset>6895067</wp:posOffset>
            </wp:positionH>
            <wp:positionV relativeFrom="paragraph">
              <wp:posOffset>179013</wp:posOffset>
            </wp:positionV>
            <wp:extent cx="7097115" cy="2210108"/>
            <wp:effectExtent l="0" t="0" r="8890" b="0"/>
            <wp:wrapTight wrapText="bothSides">
              <wp:wrapPolygon edited="0">
                <wp:start x="0" y="0"/>
                <wp:lineTo x="0" y="21414"/>
                <wp:lineTo x="21569" y="21414"/>
                <wp:lineTo x="21569" y="0"/>
                <wp:lineTo x="0" y="0"/>
              </wp:wrapPolygon>
            </wp:wrapTight>
            <wp:docPr id="11421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3503" name=""/>
                    <pic:cNvPicPr/>
                  </pic:nvPicPr>
                  <pic:blipFill>
                    <a:blip r:embed="rId13">
                      <a:extLst>
                        <a:ext uri="{28A0092B-C50C-407E-A947-70E740481C1C}">
                          <a14:useLocalDpi xmlns:a14="http://schemas.microsoft.com/office/drawing/2010/main" val="0"/>
                        </a:ext>
                      </a:extLst>
                    </a:blip>
                    <a:stretch>
                      <a:fillRect/>
                    </a:stretch>
                  </pic:blipFill>
                  <pic:spPr>
                    <a:xfrm>
                      <a:off x="0" y="0"/>
                      <a:ext cx="7097115" cy="2210108"/>
                    </a:xfrm>
                    <a:prstGeom prst="rect">
                      <a:avLst/>
                    </a:prstGeom>
                  </pic:spPr>
                </pic:pic>
              </a:graphicData>
            </a:graphic>
          </wp:anchor>
        </w:drawing>
      </w:r>
      <w:r w:rsidR="00584DFA">
        <w:t xml:space="preserve">    VOL_SNAME VARCHAR2(50) NOT NULL,</w:t>
      </w:r>
    </w:p>
    <w:p w14:paraId="0A7C4F3F" w14:textId="0672CF20" w:rsidR="00584DFA" w:rsidRDefault="00584DFA" w:rsidP="00584DFA">
      <w:r>
        <w:t xml:space="preserve">    CONTACT VARCHAR2(15),</w:t>
      </w:r>
    </w:p>
    <w:p w14:paraId="5DF8D2CA" w14:textId="0701F1B4" w:rsidR="00584DFA" w:rsidRDefault="00584DFA" w:rsidP="00584DFA">
      <w:r>
        <w:t xml:space="preserve">    ADDRESS VARCHAR2(100),</w:t>
      </w:r>
    </w:p>
    <w:p w14:paraId="2DBB8459" w14:textId="525D9E99" w:rsidR="00584DFA" w:rsidRDefault="00584DFA" w:rsidP="00584DFA">
      <w:r>
        <w:t xml:space="preserve">    EMAIL VARCHAR2(50)</w:t>
      </w:r>
    </w:p>
    <w:p w14:paraId="0DD11291" w14:textId="2510BD5F" w:rsidR="00584DFA" w:rsidRDefault="00584DFA" w:rsidP="00584DFA">
      <w:r>
        <w:t>);</w:t>
      </w:r>
    </w:p>
    <w:p w14:paraId="28C1FC0D" w14:textId="00EA20DC" w:rsidR="00584DFA" w:rsidRDefault="00584DFA" w:rsidP="00584DFA">
      <w:r>
        <w:t>-- Insert data into VOLUNTEER table</w:t>
      </w:r>
    </w:p>
    <w:p w14:paraId="34EF3B1E" w14:textId="615E1D22" w:rsidR="00584DFA" w:rsidRDefault="00584DFA" w:rsidP="00584DFA"/>
    <w:p w14:paraId="58BBB0CF" w14:textId="600B82C4" w:rsidR="00584DFA" w:rsidRDefault="00584DFA" w:rsidP="00584DFA">
      <w:r>
        <w:t xml:space="preserve">INSERT INTO VOLUNTEER (VOL_ID, VOL_FNAME, VOL_SNAME, CONTACT, ADDRESS, EMAIL) VALUES </w:t>
      </w:r>
    </w:p>
    <w:p w14:paraId="337AD6E8" w14:textId="125E6E55" w:rsidR="00584DFA" w:rsidRDefault="00584DFA" w:rsidP="00584DFA">
      <w:r>
        <w:t>('vol101', 'Kenny', 'Temba', '0677277521', '10 Sands Road', 'kennyt@bikerus.com'</w:t>
      </w:r>
      <w:proofErr w:type="gramStart"/>
      <w:r>
        <w:t>);</w:t>
      </w:r>
      <w:proofErr w:type="gramEnd"/>
    </w:p>
    <w:p w14:paraId="0A9356BB" w14:textId="32D4131E" w:rsidR="00584DFA" w:rsidRDefault="00584DFA" w:rsidP="00584DFA">
      <w:r>
        <w:t xml:space="preserve">INSERT INTO VOLUNTEER (VOL_ID, VOL_FNAME, VOL_SNAME, CONTACT, ADDRESS, EMAIL) VALUES </w:t>
      </w:r>
    </w:p>
    <w:p w14:paraId="5172EC3F" w14:textId="5AC275EB" w:rsidR="00584DFA" w:rsidRDefault="00584DFA" w:rsidP="00584DFA">
      <w:r>
        <w:t>('vol102', 'Mamelodi', 'Marks', '0737377522', '20 Langes Street', 'mamelodim@bikerus.com'</w:t>
      </w:r>
      <w:proofErr w:type="gramStart"/>
      <w:r>
        <w:t>);</w:t>
      </w:r>
      <w:proofErr w:type="gramEnd"/>
    </w:p>
    <w:p w14:paraId="40DDFC16" w14:textId="117D885D" w:rsidR="00584DFA" w:rsidRDefault="00584DFA" w:rsidP="00584DFA">
      <w:r>
        <w:t xml:space="preserve">INSERT INTO VOLUNTEER (VOL_ID, VOL_FNAME, VOL_SNAME, CONTACT, ADDRESS, EMAIL) VALUES </w:t>
      </w:r>
    </w:p>
    <w:p w14:paraId="1F1CB19C" w14:textId="1B8C7A71" w:rsidR="00584DFA" w:rsidRDefault="00584DFA" w:rsidP="00584DFA">
      <w:r>
        <w:t>('vol103', 'Ada', 'Andrews', '0817117523', '31 Williams Street', 'adanyaa@bikerus.com'</w:t>
      </w:r>
      <w:proofErr w:type="gramStart"/>
      <w:r>
        <w:t>);</w:t>
      </w:r>
      <w:proofErr w:type="gramEnd"/>
    </w:p>
    <w:p w14:paraId="2AD66A71" w14:textId="2C7AAA22" w:rsidR="00584DFA" w:rsidRDefault="00584DFA" w:rsidP="00584DFA">
      <w:r>
        <w:t xml:space="preserve">INSERT INTO VOLUNTEER (VOL_ID, VOL_FNAME, VOL_SNAME, CONTACT, ADDRESS, EMAIL) VALUES </w:t>
      </w:r>
    </w:p>
    <w:p w14:paraId="7EBE3070" w14:textId="181B4DF7" w:rsidR="00584DFA" w:rsidRDefault="00584DFA" w:rsidP="00584DFA">
      <w:r>
        <w:t>('vol104', 'Evans', 'Tambala', '0697215244', '1 Free Road', 'evanst@bikerus.com'</w:t>
      </w:r>
      <w:proofErr w:type="gramStart"/>
      <w:r>
        <w:t>);</w:t>
      </w:r>
      <w:proofErr w:type="gramEnd"/>
    </w:p>
    <w:p w14:paraId="61552C26" w14:textId="6EE6AFE6" w:rsidR="00584DFA" w:rsidRDefault="00584DFA" w:rsidP="00584DFA">
      <w:r>
        <w:t xml:space="preserve">INSERT INTO VOLUNTEER (VOL_ID, VOL_FNAME, VOL_SNAME, CONTACT, ADDRESS, EMAIL) VALUES </w:t>
      </w:r>
    </w:p>
    <w:p w14:paraId="1CA0A4E7" w14:textId="3B0036CE" w:rsidR="005A4ED9" w:rsidRDefault="00584DFA" w:rsidP="00584DFA">
      <w:r>
        <w:t>('vol105', 'Xolani', 'Samson', '0727122255', '12 main road', 'xolanis@bikerus.com'</w:t>
      </w:r>
      <w:proofErr w:type="gramStart"/>
      <w:r>
        <w:t>);</w:t>
      </w:r>
      <w:proofErr w:type="gramEnd"/>
    </w:p>
    <w:p w14:paraId="43B8CFC7" w14:textId="60EC3B58" w:rsidR="00AB6CA3" w:rsidRDefault="00AB6CA3" w:rsidP="00584DFA"/>
    <w:p w14:paraId="5E101086" w14:textId="572BB989" w:rsidR="00AB6CA3" w:rsidRDefault="00AB6CA3" w:rsidP="00584DFA">
      <w:r>
        <w:t>Constraints</w:t>
      </w:r>
    </w:p>
    <w:p w14:paraId="228934FA" w14:textId="233D8686" w:rsidR="0075690F" w:rsidRDefault="00E64823" w:rsidP="005A4ED9">
      <w:r w:rsidRPr="00E64823">
        <w:rPr>
          <w:noProof/>
        </w:rPr>
        <w:drawing>
          <wp:inline distT="0" distB="0" distL="0" distR="0" wp14:anchorId="0A5E86F1" wp14:editId="79996B7A">
            <wp:extent cx="13187534" cy="1269242"/>
            <wp:effectExtent l="0" t="0" r="0" b="7620"/>
            <wp:docPr id="13318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3556" name=""/>
                    <pic:cNvPicPr/>
                  </pic:nvPicPr>
                  <pic:blipFill>
                    <a:blip r:embed="rId14"/>
                    <a:stretch>
                      <a:fillRect/>
                    </a:stretch>
                  </pic:blipFill>
                  <pic:spPr>
                    <a:xfrm>
                      <a:off x="0" y="0"/>
                      <a:ext cx="13293171" cy="1279409"/>
                    </a:xfrm>
                    <a:prstGeom prst="rect">
                      <a:avLst/>
                    </a:prstGeom>
                  </pic:spPr>
                </pic:pic>
              </a:graphicData>
            </a:graphic>
          </wp:inline>
        </w:drawing>
      </w:r>
    </w:p>
    <w:p w14:paraId="112020C1" w14:textId="77777777" w:rsidR="00AB6CA3" w:rsidRDefault="00AB6CA3" w:rsidP="005A4ED9"/>
    <w:p w14:paraId="22E32294" w14:textId="77777777" w:rsidR="00AB6CA3" w:rsidRDefault="00AB6CA3" w:rsidP="005A4ED9"/>
    <w:p w14:paraId="04726D12" w14:textId="77777777" w:rsidR="008F6C89" w:rsidRDefault="008F6C89" w:rsidP="005A4ED9"/>
    <w:p w14:paraId="04566B6A" w14:textId="77777777" w:rsidR="008F6C89" w:rsidRDefault="008F6C89" w:rsidP="005A4ED9"/>
    <w:p w14:paraId="013D4E0B" w14:textId="3729DD19" w:rsidR="008F6C89" w:rsidRDefault="008F6C89" w:rsidP="008F6C89">
      <w:r>
        <w:lastRenderedPageBreak/>
        <w:t>-- Creating DONOR table</w:t>
      </w:r>
    </w:p>
    <w:p w14:paraId="27E79C85" w14:textId="72F935A0" w:rsidR="008F6C89" w:rsidRDefault="008F6C89" w:rsidP="008F6C89">
      <w:r>
        <w:t>CREATE TABLE DONOR (</w:t>
      </w:r>
    </w:p>
    <w:p w14:paraId="7B6C5E58" w14:textId="214AD0E6" w:rsidR="008F6C89" w:rsidRDefault="008F6C89" w:rsidP="008F6C89">
      <w:r>
        <w:t xml:space="preserve">    DONOR_ID VARCHAR2(10) PRIMARY KEY,</w:t>
      </w:r>
    </w:p>
    <w:p w14:paraId="076C4055" w14:textId="1524A263" w:rsidR="008F6C89" w:rsidRDefault="008F6C89" w:rsidP="008F6C89">
      <w:r>
        <w:t xml:space="preserve">    DONOR_FNAME VARCHAR2(50) NOT NULL,</w:t>
      </w:r>
    </w:p>
    <w:p w14:paraId="5EECBD64" w14:textId="1BAAB4FA" w:rsidR="008F6C89" w:rsidRDefault="008F6C89" w:rsidP="008F6C89">
      <w:r>
        <w:t xml:space="preserve">    DONOR_LNAME VARCHAR2(50) NOT NULL,</w:t>
      </w:r>
    </w:p>
    <w:p w14:paraId="3B2A8E3A" w14:textId="504468CC" w:rsidR="008F6C89" w:rsidRDefault="008F6C89" w:rsidP="008F6C89">
      <w:r>
        <w:t xml:space="preserve">    CONTACT_NO VARCHAR2(15),</w:t>
      </w:r>
    </w:p>
    <w:p w14:paraId="6A9F2C4C" w14:textId="386FFDE0" w:rsidR="008F6C89" w:rsidRDefault="008F6C89" w:rsidP="008F6C89">
      <w:r>
        <w:t xml:space="preserve">    EMAIL VARCHAR2(50)</w:t>
      </w:r>
    </w:p>
    <w:p w14:paraId="1CB74833" w14:textId="04E49388" w:rsidR="008F6C89" w:rsidRDefault="008F6C89" w:rsidP="008F6C89">
      <w:r>
        <w:t>);</w:t>
      </w:r>
    </w:p>
    <w:p w14:paraId="3E59870C" w14:textId="77777777" w:rsidR="008F6C89" w:rsidRDefault="008F6C89" w:rsidP="008F6C89">
      <w:r>
        <w:t xml:space="preserve">INSERT INTO DONOR (DONOR_ID, DONOR_FNAME, DONOR_LNAME, CONTACT_NO, EMAIL) VALUES </w:t>
      </w:r>
    </w:p>
    <w:p w14:paraId="0B9EABE2" w14:textId="689859DB" w:rsidR="008F6C89" w:rsidRDefault="008F6C89" w:rsidP="008F6C89">
      <w:r>
        <w:t>('DID11', 'Jeff', 'Wanya', '0827172250', 'wanyajeff@ymail.com'</w:t>
      </w:r>
      <w:proofErr w:type="gramStart"/>
      <w:r>
        <w:t>);</w:t>
      </w:r>
      <w:proofErr w:type="gramEnd"/>
    </w:p>
    <w:p w14:paraId="6134AC61" w14:textId="5D8B31CF" w:rsidR="008F6C89" w:rsidRDefault="00D77F64" w:rsidP="008F6C89">
      <w:r w:rsidRPr="00E05E37">
        <w:rPr>
          <w:noProof/>
        </w:rPr>
        <w:drawing>
          <wp:anchor distT="0" distB="0" distL="114300" distR="114300" simplePos="0" relativeHeight="251659264" behindDoc="1" locked="0" layoutInCell="1" allowOverlap="1" wp14:anchorId="0DCA7467" wp14:editId="62D909EC">
            <wp:simplePos x="0" y="0"/>
            <wp:positionH relativeFrom="column">
              <wp:posOffset>7395845</wp:posOffset>
            </wp:positionH>
            <wp:positionV relativeFrom="paragraph">
              <wp:posOffset>282575</wp:posOffset>
            </wp:positionV>
            <wp:extent cx="6287135" cy="3143250"/>
            <wp:effectExtent l="0" t="0" r="0" b="0"/>
            <wp:wrapTight wrapText="bothSides">
              <wp:wrapPolygon edited="0">
                <wp:start x="0" y="0"/>
                <wp:lineTo x="0" y="21469"/>
                <wp:lineTo x="21532" y="21469"/>
                <wp:lineTo x="21532" y="0"/>
                <wp:lineTo x="0" y="0"/>
              </wp:wrapPolygon>
            </wp:wrapTight>
            <wp:docPr id="423230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30251"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287135" cy="3143250"/>
                    </a:xfrm>
                    <a:prstGeom prst="rect">
                      <a:avLst/>
                    </a:prstGeom>
                  </pic:spPr>
                </pic:pic>
              </a:graphicData>
            </a:graphic>
          </wp:anchor>
        </w:drawing>
      </w:r>
      <w:r w:rsidR="008F6C89">
        <w:t xml:space="preserve">INSERT INTO DONOR (DONOR_ID, DONOR_FNAME, DONOR_LNAME, CONTACT_NO, EMAIL) VALUES </w:t>
      </w:r>
    </w:p>
    <w:p w14:paraId="3CC5F6AE" w14:textId="2818EDBA" w:rsidR="008F6C89" w:rsidRDefault="008F6C89" w:rsidP="008F6C89">
      <w:r>
        <w:t>('DID12', '</w:t>
      </w:r>
      <w:proofErr w:type="spellStart"/>
      <w:r>
        <w:t>Sthembeni</w:t>
      </w:r>
      <w:proofErr w:type="spellEnd"/>
      <w:r>
        <w:t>', '</w:t>
      </w:r>
      <w:proofErr w:type="spellStart"/>
      <w:r>
        <w:t>Pisho</w:t>
      </w:r>
      <w:proofErr w:type="spellEnd"/>
      <w:r>
        <w:t>', '0837865670', 'sthepisho@ymail.com'</w:t>
      </w:r>
      <w:proofErr w:type="gramStart"/>
      <w:r>
        <w:t>);</w:t>
      </w:r>
      <w:proofErr w:type="gramEnd"/>
    </w:p>
    <w:p w14:paraId="11954B34" w14:textId="7B4393A7" w:rsidR="008F6C89" w:rsidRDefault="008F6C89" w:rsidP="008F6C89">
      <w:r>
        <w:t xml:space="preserve">INSERT INTO DONOR (DONOR_ID, DONOR_FNAME, DONOR_LNAME, CONTACT_NO, EMAIL) VALUES </w:t>
      </w:r>
    </w:p>
    <w:p w14:paraId="2772C323" w14:textId="77777777" w:rsidR="008F6C89" w:rsidRDefault="008F6C89" w:rsidP="008F6C89">
      <w:r>
        <w:t>('DID13', 'James', 'Temba', '0878978650', 'jimmy@ymail.com'</w:t>
      </w:r>
      <w:proofErr w:type="gramStart"/>
      <w:r>
        <w:t>);</w:t>
      </w:r>
      <w:proofErr w:type="gramEnd"/>
    </w:p>
    <w:p w14:paraId="78B4E6DC" w14:textId="77777777" w:rsidR="008F6C89" w:rsidRDefault="008F6C89" w:rsidP="008F6C89">
      <w:r>
        <w:t xml:space="preserve">INSERT INTO DONOR (DONOR_ID, DONOR_FNAME, DONOR_LNAME, CONTACT_NO, EMAIL) VALUES </w:t>
      </w:r>
    </w:p>
    <w:p w14:paraId="4F097B42" w14:textId="77777777" w:rsidR="008F6C89" w:rsidRDefault="008F6C89" w:rsidP="008F6C89">
      <w:r>
        <w:t>('DID14', '</w:t>
      </w:r>
      <w:proofErr w:type="spellStart"/>
      <w:r>
        <w:t>Luramo</w:t>
      </w:r>
      <w:proofErr w:type="spellEnd"/>
      <w:r>
        <w:t>', 'Misi', '0826575650', 'luramom@ymail.com'</w:t>
      </w:r>
      <w:proofErr w:type="gramStart"/>
      <w:r>
        <w:t>);</w:t>
      </w:r>
      <w:proofErr w:type="gramEnd"/>
    </w:p>
    <w:p w14:paraId="39CA7E33" w14:textId="77777777" w:rsidR="008F6C89" w:rsidRDefault="008F6C89" w:rsidP="008F6C89">
      <w:r>
        <w:t xml:space="preserve">INSERT INTO DONOR (DONOR_ID, DONOR_FNAME, DONOR_LNAME, CONTACT_NO, EMAIL) VALUES </w:t>
      </w:r>
    </w:p>
    <w:p w14:paraId="28584199" w14:textId="77777777" w:rsidR="008F6C89" w:rsidRDefault="008F6C89" w:rsidP="008F6C89">
      <w:r>
        <w:t>('DID15', 'Abraham', 'Xolani', '0797656430', 'axolani@ymail.com'</w:t>
      </w:r>
      <w:proofErr w:type="gramStart"/>
      <w:r>
        <w:t>);</w:t>
      </w:r>
      <w:proofErr w:type="gramEnd"/>
    </w:p>
    <w:p w14:paraId="5CD9409B" w14:textId="77777777" w:rsidR="008F6C89" w:rsidRDefault="008F6C89" w:rsidP="008F6C89">
      <w:r>
        <w:t xml:space="preserve">INSERT INTO DONOR (DONOR_ID, DONOR_FNAME, DONOR_LNAME, CONTACT_NO, EMAIL) VALUES </w:t>
      </w:r>
    </w:p>
    <w:p w14:paraId="159052BA" w14:textId="77777777" w:rsidR="008F6C89" w:rsidRDefault="008F6C89" w:rsidP="008F6C89">
      <w:r>
        <w:t>('DID16', 'Rumi', 'Jones', '0668899221', 'rjones@true.com'</w:t>
      </w:r>
      <w:proofErr w:type="gramStart"/>
      <w:r>
        <w:t>);</w:t>
      </w:r>
      <w:proofErr w:type="gramEnd"/>
    </w:p>
    <w:p w14:paraId="5CC269EF" w14:textId="77777777" w:rsidR="008F6C89" w:rsidRDefault="008F6C89" w:rsidP="008F6C89">
      <w:r>
        <w:t xml:space="preserve">INSERT INTO DONOR (DONOR_ID, DONOR_FNAME, DONOR_LNAME, CONTACT_NO, EMAIL) VALUES </w:t>
      </w:r>
    </w:p>
    <w:p w14:paraId="2966D0CA" w14:textId="77777777" w:rsidR="008F6C89" w:rsidRDefault="008F6C89" w:rsidP="008F6C89">
      <w:r>
        <w:t>('DID17', 'Xolani', 'Redo', '0614553389', 'xredo@ymail.com'</w:t>
      </w:r>
      <w:proofErr w:type="gramStart"/>
      <w:r>
        <w:t>);</w:t>
      </w:r>
      <w:proofErr w:type="gramEnd"/>
    </w:p>
    <w:p w14:paraId="68649C7D" w14:textId="77777777" w:rsidR="008F6C89" w:rsidRDefault="008F6C89" w:rsidP="008F6C89">
      <w:r>
        <w:t xml:space="preserve">INSERT INTO DONOR (DONOR_ID, DONOR_FNAME, DONOR_LNAME, CONTACT_NO, EMAIL) VALUES </w:t>
      </w:r>
    </w:p>
    <w:p w14:paraId="76D44FB5" w14:textId="77777777" w:rsidR="008F6C89" w:rsidRDefault="008F6C89" w:rsidP="008F6C89">
      <w:r>
        <w:t>('DID18', 'Tenny', 'Stars', '0824228870', 'tenstars@true.com'</w:t>
      </w:r>
      <w:proofErr w:type="gramStart"/>
      <w:r>
        <w:t>);</w:t>
      </w:r>
      <w:proofErr w:type="gramEnd"/>
    </w:p>
    <w:p w14:paraId="4A02CCF6" w14:textId="77777777" w:rsidR="008F6C89" w:rsidRDefault="008F6C89" w:rsidP="008F6C89">
      <w:r>
        <w:t xml:space="preserve">INSERT INTO DONOR (DONOR_ID, DONOR_FNAME, DONOR_LNAME, CONTACT_NO, EMAIL) VALUES </w:t>
      </w:r>
    </w:p>
    <w:p w14:paraId="687DDD18" w14:textId="77777777" w:rsidR="008F6C89" w:rsidRDefault="008F6C89" w:rsidP="008F6C89">
      <w:r>
        <w:t>('DID19', 'Tiny', 'Rambo', '0715554333', 'trambo@ymail.com'</w:t>
      </w:r>
      <w:proofErr w:type="gramStart"/>
      <w:r>
        <w:t>);</w:t>
      </w:r>
      <w:proofErr w:type="gramEnd"/>
    </w:p>
    <w:p w14:paraId="3F97D8DB" w14:textId="77777777" w:rsidR="008F6C89" w:rsidRDefault="008F6C89" w:rsidP="008F6C89">
      <w:r>
        <w:t xml:space="preserve">INSERT INTO DONOR (DONOR_ID, DONOR_FNAME, DONOR_LNAME, CONTACT_NO, EMAIL) VALUES </w:t>
      </w:r>
    </w:p>
    <w:p w14:paraId="1C1542F6" w14:textId="3F671C0E" w:rsidR="00AB6CA3" w:rsidRDefault="008F6C89" w:rsidP="008F6C89">
      <w:r>
        <w:t>('DID20', 'Yannick', 'Leons', '0615554323', 'yleons@true.com'</w:t>
      </w:r>
      <w:proofErr w:type="gramStart"/>
      <w:r>
        <w:t>);</w:t>
      </w:r>
      <w:proofErr w:type="gramEnd"/>
    </w:p>
    <w:p w14:paraId="4C346ECC" w14:textId="2A20EE90" w:rsidR="00E05E37" w:rsidRDefault="00D77F64" w:rsidP="008F6C89">
      <w:r w:rsidRPr="00D77F64">
        <w:rPr>
          <w:noProof/>
        </w:rPr>
        <w:drawing>
          <wp:inline distT="0" distB="0" distL="0" distR="0" wp14:anchorId="4C6CD012" wp14:editId="2504CCA6">
            <wp:extent cx="13679805" cy="1174750"/>
            <wp:effectExtent l="0" t="0" r="0" b="6350"/>
            <wp:docPr id="193527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73839" name=""/>
                    <pic:cNvPicPr/>
                  </pic:nvPicPr>
                  <pic:blipFill>
                    <a:blip r:embed="rId16"/>
                    <a:stretch>
                      <a:fillRect/>
                    </a:stretch>
                  </pic:blipFill>
                  <pic:spPr>
                    <a:xfrm>
                      <a:off x="0" y="0"/>
                      <a:ext cx="13679805" cy="1174750"/>
                    </a:xfrm>
                    <a:prstGeom prst="rect">
                      <a:avLst/>
                    </a:prstGeom>
                  </pic:spPr>
                </pic:pic>
              </a:graphicData>
            </a:graphic>
          </wp:inline>
        </w:drawing>
      </w:r>
    </w:p>
    <w:p w14:paraId="695C6733" w14:textId="75F2C598" w:rsidR="00733C9D" w:rsidRDefault="00733C9D" w:rsidP="00733C9D">
      <w:r>
        <w:lastRenderedPageBreak/>
        <w:t>-- Creating BIKE table</w:t>
      </w:r>
    </w:p>
    <w:p w14:paraId="18F00DEF" w14:textId="065E2A0A" w:rsidR="00733C9D" w:rsidRDefault="00733C9D" w:rsidP="00733C9D">
      <w:r>
        <w:t>CREATE TABLE BIKE (</w:t>
      </w:r>
    </w:p>
    <w:p w14:paraId="4C534DB5" w14:textId="11BAFA9E" w:rsidR="00733C9D" w:rsidRDefault="00733C9D" w:rsidP="00733C9D">
      <w:r>
        <w:t xml:space="preserve">    BIKE_ID VARCHAR2(10) PRIMARY KEY,</w:t>
      </w:r>
    </w:p>
    <w:p w14:paraId="32D90853" w14:textId="6BDAA9FC" w:rsidR="00733C9D" w:rsidRDefault="00733C9D" w:rsidP="00733C9D">
      <w:r>
        <w:t xml:space="preserve">    DESCRIPTION VARCHAR2(100),</w:t>
      </w:r>
    </w:p>
    <w:p w14:paraId="4B211D63" w14:textId="38C86A0A" w:rsidR="00733C9D" w:rsidRDefault="00733C9D" w:rsidP="00733C9D">
      <w:r>
        <w:t xml:space="preserve">    BIKE_TYPE VARCHAR2(50),</w:t>
      </w:r>
    </w:p>
    <w:p w14:paraId="50713282" w14:textId="77777777" w:rsidR="00733C9D" w:rsidRDefault="00733C9D" w:rsidP="00733C9D">
      <w:r>
        <w:t xml:space="preserve">    MANUFACTURER VARCHAR2(50)</w:t>
      </w:r>
    </w:p>
    <w:p w14:paraId="21AB9360" w14:textId="488137CC" w:rsidR="00733C9D" w:rsidRDefault="00733C9D" w:rsidP="00733C9D">
      <w:r>
        <w:t>);</w:t>
      </w:r>
    </w:p>
    <w:p w14:paraId="3F8556BB" w14:textId="77777777" w:rsidR="00C52EAC" w:rsidRDefault="00C52EAC" w:rsidP="00C52EAC">
      <w:r>
        <w:t>-- Insert data into BIKE table</w:t>
      </w:r>
    </w:p>
    <w:p w14:paraId="795D17C6" w14:textId="2FD6205F" w:rsidR="00C52EAC" w:rsidRDefault="00C52EAC" w:rsidP="00C52EAC">
      <w:r>
        <w:t>INSERT INTO BIKE (BIKE_ID, DESCRIPTION, BIKE_TYPE, MANUFACTURER) VALUES ('B001', 'BMX AX1', 'Road Bike', 'BMX'</w:t>
      </w:r>
      <w:proofErr w:type="gramStart"/>
      <w:r>
        <w:t>);</w:t>
      </w:r>
      <w:proofErr w:type="gramEnd"/>
    </w:p>
    <w:p w14:paraId="036610F4" w14:textId="5400C5C7" w:rsidR="00C52EAC" w:rsidRDefault="00A77E68" w:rsidP="00C52EAC">
      <w:r w:rsidRPr="00312D5B">
        <w:rPr>
          <w:noProof/>
        </w:rPr>
        <w:drawing>
          <wp:anchor distT="0" distB="0" distL="114300" distR="114300" simplePos="0" relativeHeight="251660288" behindDoc="1" locked="0" layoutInCell="1" allowOverlap="1" wp14:anchorId="3AB31F4E" wp14:editId="08B4BB47">
            <wp:simplePos x="0" y="0"/>
            <wp:positionH relativeFrom="column">
              <wp:posOffset>8709433</wp:posOffset>
            </wp:positionH>
            <wp:positionV relativeFrom="paragraph">
              <wp:posOffset>58164</wp:posOffset>
            </wp:positionV>
            <wp:extent cx="5284470" cy="2844165"/>
            <wp:effectExtent l="0" t="0" r="0" b="0"/>
            <wp:wrapTight wrapText="bothSides">
              <wp:wrapPolygon edited="0">
                <wp:start x="0" y="0"/>
                <wp:lineTo x="0" y="21412"/>
                <wp:lineTo x="21491" y="21412"/>
                <wp:lineTo x="21491" y="0"/>
                <wp:lineTo x="0" y="0"/>
              </wp:wrapPolygon>
            </wp:wrapTight>
            <wp:docPr id="101271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9396" name=""/>
                    <pic:cNvPicPr/>
                  </pic:nvPicPr>
                  <pic:blipFill>
                    <a:blip r:embed="rId17">
                      <a:extLst>
                        <a:ext uri="{28A0092B-C50C-407E-A947-70E740481C1C}">
                          <a14:useLocalDpi xmlns:a14="http://schemas.microsoft.com/office/drawing/2010/main" val="0"/>
                        </a:ext>
                      </a:extLst>
                    </a:blip>
                    <a:stretch>
                      <a:fillRect/>
                    </a:stretch>
                  </pic:blipFill>
                  <pic:spPr>
                    <a:xfrm>
                      <a:off x="0" y="0"/>
                      <a:ext cx="5284470" cy="2844165"/>
                    </a:xfrm>
                    <a:prstGeom prst="rect">
                      <a:avLst/>
                    </a:prstGeom>
                  </pic:spPr>
                </pic:pic>
              </a:graphicData>
            </a:graphic>
            <wp14:sizeRelH relativeFrom="margin">
              <wp14:pctWidth>0</wp14:pctWidth>
            </wp14:sizeRelH>
            <wp14:sizeRelV relativeFrom="margin">
              <wp14:pctHeight>0</wp14:pctHeight>
            </wp14:sizeRelV>
          </wp:anchor>
        </w:drawing>
      </w:r>
      <w:r w:rsidR="00C52EAC">
        <w:t>INSERT INTO BIKE (BIKE_ID, DESCRIPTION, BIKE_TYPE, MANUFACTURER) VALUES ('B002', 'Giant Domain 1', 'Road Bike', 'Giant'</w:t>
      </w:r>
      <w:proofErr w:type="gramStart"/>
      <w:r w:rsidR="00C52EAC">
        <w:t>);</w:t>
      </w:r>
      <w:proofErr w:type="gramEnd"/>
    </w:p>
    <w:p w14:paraId="7DA5043A" w14:textId="0063AF0E" w:rsidR="00C52EAC" w:rsidRDefault="00C52EAC" w:rsidP="00C52EAC">
      <w:r>
        <w:t>INSERT INTO BIKE (BIKE_ID, DESCRIPTION, BIKE_TYPE, MANUFACTURER) VALUES ('B003', 'Ascent 26In', 'Mountain Bike', 'Raleigh'</w:t>
      </w:r>
      <w:proofErr w:type="gramStart"/>
      <w:r>
        <w:t>);</w:t>
      </w:r>
      <w:proofErr w:type="gramEnd"/>
    </w:p>
    <w:p w14:paraId="3EA02FFD" w14:textId="5330F581" w:rsidR="00C52EAC" w:rsidRDefault="00C52EAC" w:rsidP="00C52EAC">
      <w:r>
        <w:t>INSERT INTO BIKE (BIKE_ID, DESCRIPTION, BIKE_TYPE, MANUFACTURER) VALUES ('B004', 'Canyon 6X', 'Kids Bike', 'Canyon'</w:t>
      </w:r>
      <w:proofErr w:type="gramStart"/>
      <w:r>
        <w:t>);</w:t>
      </w:r>
      <w:proofErr w:type="gramEnd"/>
    </w:p>
    <w:p w14:paraId="225DCDC3" w14:textId="249659F3" w:rsidR="00C52EAC" w:rsidRDefault="00C52EAC" w:rsidP="00C52EAC">
      <w:r>
        <w:t>INSERT INTO BIKE (BIKE_ID, DESCRIPTION, BIKE_TYPE, MANUFACTURER) VALUES ('B005', 'Marvel', 'Gravel Road Bike', 'BMX'</w:t>
      </w:r>
      <w:proofErr w:type="gramStart"/>
      <w:r>
        <w:t>);</w:t>
      </w:r>
      <w:proofErr w:type="gramEnd"/>
    </w:p>
    <w:p w14:paraId="03AB64F2" w14:textId="6AE27DC9" w:rsidR="00C52EAC" w:rsidRDefault="00C52EAC" w:rsidP="00C52EAC">
      <w:r>
        <w:t>INSERT INTO BIKE (BIKE_ID, DESCRIPTION, BIKE_TYPE, MANUFACTURER) VALUES ('B006', 'Mountain 21 Speed', 'Mountain Bike', 'BMX'</w:t>
      </w:r>
      <w:proofErr w:type="gramStart"/>
      <w:r>
        <w:t>);</w:t>
      </w:r>
      <w:proofErr w:type="gramEnd"/>
    </w:p>
    <w:p w14:paraId="614C46BE" w14:textId="19911E75" w:rsidR="00C52EAC" w:rsidRDefault="00C52EAC" w:rsidP="00C52EAC">
      <w:r>
        <w:t>INSERT INTO BIKE (BIKE_ID, DESCRIPTION, BIKE_TYPE, MANUFACTURER) VALUES ('B007', 'Canyon Roadster', 'Road Bike', 'Canyon'</w:t>
      </w:r>
      <w:proofErr w:type="gramStart"/>
      <w:r>
        <w:t>);</w:t>
      </w:r>
      <w:proofErr w:type="gramEnd"/>
    </w:p>
    <w:p w14:paraId="4642D505" w14:textId="025AEA04" w:rsidR="00C52EAC" w:rsidRDefault="00C52EAC" w:rsidP="00C52EAC">
      <w:r>
        <w:t>INSERT INTO BIKE (BIKE_ID, DESCRIPTION, BIKE_TYPE, MANUFACTURER) VALUES ('B008', 'Legion 101', 'Hybrid Bike', 'BMX'</w:t>
      </w:r>
      <w:proofErr w:type="gramStart"/>
      <w:r>
        <w:t>);</w:t>
      </w:r>
      <w:proofErr w:type="gramEnd"/>
    </w:p>
    <w:p w14:paraId="0CF2ED2C" w14:textId="4F5E7956" w:rsidR="00C52EAC" w:rsidRDefault="00C52EAC" w:rsidP="00C52EAC">
      <w:r>
        <w:t>INSERT INTO BIKE (BIKE_ID, DESCRIPTION, BIKE_TYPE, MANUFACTURER) VALUES ('B009', 'Madonna 9', 'Road Bike', 'Trek'</w:t>
      </w:r>
      <w:proofErr w:type="gramStart"/>
      <w:r>
        <w:t>);</w:t>
      </w:r>
      <w:proofErr w:type="gramEnd"/>
    </w:p>
    <w:p w14:paraId="5E8167FB" w14:textId="73C229D6" w:rsidR="00C52EAC" w:rsidRDefault="00C52EAC" w:rsidP="00C52EAC">
      <w:r>
        <w:t>INSERT INTO BIKE (BIKE_ID, DESCRIPTION, BIKE_TYPE, MANUFACTURER) VALUES ('B010', 'Comp 2022', 'Mountain Bike', 'Trek'</w:t>
      </w:r>
      <w:proofErr w:type="gramStart"/>
      <w:r>
        <w:t>);</w:t>
      </w:r>
      <w:proofErr w:type="gramEnd"/>
    </w:p>
    <w:p w14:paraId="15E85EBC" w14:textId="3DF08144" w:rsidR="00733C9D" w:rsidRDefault="00C52EAC" w:rsidP="00C52EAC">
      <w:r>
        <w:t>INSERT INTO BIKE (BIKE_ID, DESCRIPTION, BIKE_TYPE, MANUFACTURER) VALUES ('B011', 'BMX AX15', 'Road Bike', 'BMX'</w:t>
      </w:r>
      <w:proofErr w:type="gramStart"/>
      <w:r>
        <w:t>);</w:t>
      </w:r>
      <w:proofErr w:type="gramEnd"/>
    </w:p>
    <w:p w14:paraId="70C0E2E3" w14:textId="07EE174E" w:rsidR="00733C9D" w:rsidRDefault="00733C9D" w:rsidP="00733C9D"/>
    <w:p w14:paraId="0046ED15" w14:textId="5FBE5B7A" w:rsidR="00733C9D" w:rsidRDefault="005A0C06" w:rsidP="00733C9D">
      <w:pPr>
        <w:rPr>
          <w:noProof/>
        </w:rPr>
      </w:pPr>
      <w:r w:rsidRPr="005A0C06">
        <w:rPr>
          <w:noProof/>
        </w:rPr>
        <w:drawing>
          <wp:inline distT="0" distB="0" distL="0" distR="0" wp14:anchorId="47E9D4CF" wp14:editId="7CE62E26">
            <wp:extent cx="13679805" cy="1037590"/>
            <wp:effectExtent l="0" t="0" r="0" b="0"/>
            <wp:docPr id="44940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6307" name=""/>
                    <pic:cNvPicPr/>
                  </pic:nvPicPr>
                  <pic:blipFill>
                    <a:blip r:embed="rId18"/>
                    <a:stretch>
                      <a:fillRect/>
                    </a:stretch>
                  </pic:blipFill>
                  <pic:spPr>
                    <a:xfrm>
                      <a:off x="0" y="0"/>
                      <a:ext cx="13679805" cy="1037590"/>
                    </a:xfrm>
                    <a:prstGeom prst="rect">
                      <a:avLst/>
                    </a:prstGeom>
                  </pic:spPr>
                </pic:pic>
              </a:graphicData>
            </a:graphic>
          </wp:inline>
        </w:drawing>
      </w:r>
      <w:r w:rsidR="00312D5B" w:rsidRPr="00312D5B">
        <w:rPr>
          <w:noProof/>
        </w:rPr>
        <w:t xml:space="preserve"> </w:t>
      </w:r>
    </w:p>
    <w:p w14:paraId="6AFFF8A8" w14:textId="77777777" w:rsidR="00A77E68" w:rsidRDefault="00A77E68" w:rsidP="00733C9D">
      <w:pPr>
        <w:rPr>
          <w:noProof/>
        </w:rPr>
      </w:pPr>
    </w:p>
    <w:p w14:paraId="27778356" w14:textId="77777777" w:rsidR="00A77E68" w:rsidRDefault="00A77E68" w:rsidP="00733C9D">
      <w:pPr>
        <w:rPr>
          <w:noProof/>
        </w:rPr>
      </w:pPr>
    </w:p>
    <w:p w14:paraId="38C5952B" w14:textId="77777777" w:rsidR="00A77E68" w:rsidRDefault="00A77E68" w:rsidP="00733C9D">
      <w:pPr>
        <w:rPr>
          <w:noProof/>
        </w:rPr>
      </w:pPr>
    </w:p>
    <w:p w14:paraId="685D9F74" w14:textId="77777777" w:rsidR="00A77E68" w:rsidRDefault="00A77E68" w:rsidP="00733C9D">
      <w:pPr>
        <w:rPr>
          <w:noProof/>
        </w:rPr>
      </w:pPr>
    </w:p>
    <w:p w14:paraId="59B8D355" w14:textId="77777777" w:rsidR="008E2173" w:rsidRDefault="008E2173" w:rsidP="00733C9D">
      <w:pPr>
        <w:rPr>
          <w:noProof/>
        </w:rPr>
      </w:pPr>
    </w:p>
    <w:p w14:paraId="76A4EF01" w14:textId="77777777" w:rsidR="008E2173" w:rsidRDefault="008E2173" w:rsidP="00733C9D">
      <w:pPr>
        <w:rPr>
          <w:noProof/>
        </w:rPr>
      </w:pPr>
    </w:p>
    <w:p w14:paraId="202999DF" w14:textId="77777777" w:rsidR="008E2173" w:rsidRDefault="008E2173" w:rsidP="00733C9D">
      <w:pPr>
        <w:rPr>
          <w:noProof/>
        </w:rPr>
      </w:pPr>
    </w:p>
    <w:p w14:paraId="7106B32D" w14:textId="77777777" w:rsidR="008E2173" w:rsidRDefault="008E2173" w:rsidP="00733C9D">
      <w:pPr>
        <w:rPr>
          <w:noProof/>
        </w:rPr>
      </w:pPr>
    </w:p>
    <w:p w14:paraId="188A7669" w14:textId="77777777" w:rsidR="008E2173" w:rsidRDefault="008E2173" w:rsidP="00733C9D">
      <w:pPr>
        <w:rPr>
          <w:noProof/>
        </w:rPr>
      </w:pPr>
    </w:p>
    <w:p w14:paraId="0D9F010F" w14:textId="6E4C071C" w:rsidR="0026099B" w:rsidRDefault="00965ECB" w:rsidP="0026099B">
      <w:pPr>
        <w:rPr>
          <w:noProof/>
        </w:rPr>
      </w:pPr>
      <w:r w:rsidRPr="00965ECB">
        <w:rPr>
          <w:noProof/>
        </w:rPr>
        <w:lastRenderedPageBreak/>
        <w:drawing>
          <wp:anchor distT="0" distB="0" distL="114300" distR="114300" simplePos="0" relativeHeight="251661312" behindDoc="1" locked="0" layoutInCell="1" allowOverlap="1" wp14:anchorId="24990CBF" wp14:editId="78039FCB">
            <wp:simplePos x="0" y="0"/>
            <wp:positionH relativeFrom="column">
              <wp:posOffset>5407688</wp:posOffset>
            </wp:positionH>
            <wp:positionV relativeFrom="paragraph">
              <wp:posOffset>48</wp:posOffset>
            </wp:positionV>
            <wp:extent cx="5963482" cy="3267531"/>
            <wp:effectExtent l="0" t="0" r="0" b="9525"/>
            <wp:wrapTight wrapText="bothSides">
              <wp:wrapPolygon edited="0">
                <wp:start x="0" y="0"/>
                <wp:lineTo x="0" y="21537"/>
                <wp:lineTo x="21529" y="21537"/>
                <wp:lineTo x="21529" y="0"/>
                <wp:lineTo x="0" y="0"/>
              </wp:wrapPolygon>
            </wp:wrapTight>
            <wp:docPr id="3119594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59482"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63482" cy="3267531"/>
                    </a:xfrm>
                    <a:prstGeom prst="rect">
                      <a:avLst/>
                    </a:prstGeom>
                  </pic:spPr>
                </pic:pic>
              </a:graphicData>
            </a:graphic>
            <wp14:sizeRelH relativeFrom="page">
              <wp14:pctWidth>0</wp14:pctWidth>
            </wp14:sizeRelH>
            <wp14:sizeRelV relativeFrom="page">
              <wp14:pctHeight>0</wp14:pctHeight>
            </wp14:sizeRelV>
          </wp:anchor>
        </w:drawing>
      </w:r>
      <w:r w:rsidR="0026099B">
        <w:rPr>
          <w:noProof/>
        </w:rPr>
        <w:t>-- Creating DONATION table</w:t>
      </w:r>
    </w:p>
    <w:p w14:paraId="27F85878" w14:textId="77777777" w:rsidR="0026099B" w:rsidRDefault="0026099B" w:rsidP="0026099B">
      <w:pPr>
        <w:rPr>
          <w:noProof/>
        </w:rPr>
      </w:pPr>
      <w:r>
        <w:rPr>
          <w:noProof/>
        </w:rPr>
        <w:t>CREATE TABLE DONATION (</w:t>
      </w:r>
    </w:p>
    <w:p w14:paraId="7D66BA06" w14:textId="77777777" w:rsidR="0026099B" w:rsidRDefault="0026099B" w:rsidP="0026099B">
      <w:pPr>
        <w:rPr>
          <w:noProof/>
        </w:rPr>
      </w:pPr>
      <w:r>
        <w:rPr>
          <w:noProof/>
        </w:rPr>
        <w:t xml:space="preserve">    DONATION_ID NUMBER PRIMARY KEY,</w:t>
      </w:r>
    </w:p>
    <w:p w14:paraId="68FB6E7D" w14:textId="77777777" w:rsidR="0026099B" w:rsidRDefault="0026099B" w:rsidP="0026099B">
      <w:pPr>
        <w:rPr>
          <w:noProof/>
        </w:rPr>
      </w:pPr>
      <w:r>
        <w:rPr>
          <w:noProof/>
        </w:rPr>
        <w:t xml:space="preserve">    DONOR_ID VARCHAR2(10),</w:t>
      </w:r>
    </w:p>
    <w:p w14:paraId="10CAAA6C" w14:textId="77777777" w:rsidR="0026099B" w:rsidRDefault="0026099B" w:rsidP="0026099B">
      <w:pPr>
        <w:rPr>
          <w:noProof/>
        </w:rPr>
      </w:pPr>
      <w:r>
        <w:rPr>
          <w:noProof/>
        </w:rPr>
        <w:t xml:space="preserve">    BIKE_ID VARCHAR2(10),</w:t>
      </w:r>
    </w:p>
    <w:p w14:paraId="49F8B21F" w14:textId="77777777" w:rsidR="0026099B" w:rsidRDefault="0026099B" w:rsidP="0026099B">
      <w:pPr>
        <w:rPr>
          <w:noProof/>
        </w:rPr>
      </w:pPr>
      <w:r>
        <w:rPr>
          <w:noProof/>
        </w:rPr>
        <w:t xml:space="preserve">    VALUE NUMBER,</w:t>
      </w:r>
    </w:p>
    <w:p w14:paraId="64D634A3" w14:textId="77777777" w:rsidR="0026099B" w:rsidRDefault="0026099B" w:rsidP="0026099B">
      <w:pPr>
        <w:rPr>
          <w:noProof/>
        </w:rPr>
      </w:pPr>
      <w:r>
        <w:rPr>
          <w:noProof/>
        </w:rPr>
        <w:t xml:space="preserve">    VOLUNTEER_ID VARCHAR2(10),</w:t>
      </w:r>
    </w:p>
    <w:p w14:paraId="08AE4834" w14:textId="77777777" w:rsidR="0026099B" w:rsidRDefault="0026099B" w:rsidP="0026099B">
      <w:pPr>
        <w:rPr>
          <w:noProof/>
        </w:rPr>
      </w:pPr>
      <w:r>
        <w:rPr>
          <w:noProof/>
        </w:rPr>
        <w:t xml:space="preserve">    DONATION_DATE DATE,</w:t>
      </w:r>
    </w:p>
    <w:p w14:paraId="2114B774" w14:textId="77777777" w:rsidR="0026099B" w:rsidRDefault="0026099B" w:rsidP="0026099B">
      <w:pPr>
        <w:rPr>
          <w:noProof/>
        </w:rPr>
      </w:pPr>
      <w:r>
        <w:rPr>
          <w:noProof/>
        </w:rPr>
        <w:t xml:space="preserve">    FOREIGN KEY (DONOR_ID) REFERENCES DONOR(DONOR_ID),</w:t>
      </w:r>
    </w:p>
    <w:p w14:paraId="32CE9856" w14:textId="77777777" w:rsidR="0026099B" w:rsidRDefault="0026099B" w:rsidP="0026099B">
      <w:pPr>
        <w:rPr>
          <w:noProof/>
        </w:rPr>
      </w:pPr>
      <w:r>
        <w:rPr>
          <w:noProof/>
        </w:rPr>
        <w:t xml:space="preserve">    FOREIGN KEY (BIKE_ID) REFERENCES BIKE(BIKE_ID),</w:t>
      </w:r>
    </w:p>
    <w:p w14:paraId="3AB6E1C0" w14:textId="77777777" w:rsidR="0026099B" w:rsidRDefault="0026099B" w:rsidP="0026099B">
      <w:pPr>
        <w:rPr>
          <w:noProof/>
        </w:rPr>
      </w:pPr>
      <w:r>
        <w:rPr>
          <w:noProof/>
        </w:rPr>
        <w:t xml:space="preserve">    FOREIGN KEY (VOLUNTEER_ID) REFERENCES VOLUNTEER(VOL_ID)</w:t>
      </w:r>
    </w:p>
    <w:p w14:paraId="7F92E3CD" w14:textId="14FF59AB" w:rsidR="0026099B" w:rsidRDefault="0026099B" w:rsidP="0026099B">
      <w:pPr>
        <w:rPr>
          <w:noProof/>
        </w:rPr>
      </w:pPr>
      <w:r>
        <w:rPr>
          <w:noProof/>
        </w:rPr>
        <w:t>);</w:t>
      </w:r>
    </w:p>
    <w:p w14:paraId="06BA76CF" w14:textId="77777777" w:rsidR="000C0F9C" w:rsidRDefault="000C0F9C" w:rsidP="000C0F9C">
      <w:r>
        <w:t>-- Insert data into DONATION table</w:t>
      </w:r>
    </w:p>
    <w:p w14:paraId="3A6C921B" w14:textId="77777777" w:rsidR="000C0F9C" w:rsidRDefault="000C0F9C" w:rsidP="000C0F9C">
      <w:r>
        <w:t>INSERT INTO DONATION (DONATION_ID, DONOR_ID, BIKE_ID, VALUE, VOLUNTEER_ID, DONATION_DATE) VALUES (1, 'DID11', 'B001', 1500, 'vol101', TO_</w:t>
      </w:r>
      <w:proofErr w:type="gramStart"/>
      <w:r>
        <w:t>DATE(</w:t>
      </w:r>
      <w:proofErr w:type="gramEnd"/>
      <w:r>
        <w:t>'01-May-2023', 'DD-Mon-YYYY')</w:t>
      </w:r>
      <w:proofErr w:type="gramStart"/>
      <w:r>
        <w:t>);</w:t>
      </w:r>
      <w:proofErr w:type="gramEnd"/>
    </w:p>
    <w:p w14:paraId="722DE468" w14:textId="77777777" w:rsidR="000C0F9C" w:rsidRDefault="000C0F9C" w:rsidP="000C0F9C">
      <w:r>
        <w:t>INSERT INTO DONATION (DONATION_ID, DONOR_ID, BIKE_ID, VALUE, VOLUNTEER_ID, DONATION_DATE) VALUES (2, 'DID12', 'B002', 2500, 'vol101', TO_</w:t>
      </w:r>
      <w:proofErr w:type="gramStart"/>
      <w:r>
        <w:t>DATE(</w:t>
      </w:r>
      <w:proofErr w:type="gramEnd"/>
      <w:r>
        <w:t>'03-May-2023', 'DD-Mon-YYYY')</w:t>
      </w:r>
      <w:proofErr w:type="gramStart"/>
      <w:r>
        <w:t>);</w:t>
      </w:r>
      <w:proofErr w:type="gramEnd"/>
    </w:p>
    <w:p w14:paraId="65A05860" w14:textId="77777777" w:rsidR="000C0F9C" w:rsidRDefault="000C0F9C" w:rsidP="000C0F9C">
      <w:r>
        <w:t>INSERT INTO DONATION (DONATION_ID, DONOR_ID, BIKE_ID, VALUE, VOLUNTEER_ID, DONATION_DATE) VALUES (3, 'DID13', 'B003', 1000, 'vol103', TO_</w:t>
      </w:r>
      <w:proofErr w:type="gramStart"/>
      <w:r>
        <w:t>DATE(</w:t>
      </w:r>
      <w:proofErr w:type="gramEnd"/>
      <w:r>
        <w:t>'03-May-2023', 'DD-Mon-YYYY')</w:t>
      </w:r>
      <w:proofErr w:type="gramStart"/>
      <w:r>
        <w:t>);</w:t>
      </w:r>
      <w:proofErr w:type="gramEnd"/>
    </w:p>
    <w:p w14:paraId="536B389C" w14:textId="77777777" w:rsidR="000C0F9C" w:rsidRDefault="000C0F9C" w:rsidP="000C0F9C">
      <w:r>
        <w:t>INSERT INTO DONATION (DONATION_ID, DONOR_ID, BIKE_ID, VALUE, VOLUNTEER_ID, DONATION_DATE) VALUES (4, 'DID14', 'B004', 1750, 'vol105', TO_</w:t>
      </w:r>
      <w:proofErr w:type="gramStart"/>
      <w:r>
        <w:t>DATE(</w:t>
      </w:r>
      <w:proofErr w:type="gramEnd"/>
      <w:r>
        <w:t>'05-May-2023', 'DD-Mon-YYYY')</w:t>
      </w:r>
      <w:proofErr w:type="gramStart"/>
      <w:r>
        <w:t>);</w:t>
      </w:r>
      <w:proofErr w:type="gramEnd"/>
    </w:p>
    <w:p w14:paraId="53679B6D" w14:textId="77777777" w:rsidR="000C0F9C" w:rsidRDefault="000C0F9C" w:rsidP="000C0F9C">
      <w:r>
        <w:t>INSERT INTO DONATION (DONATION_ID, DONOR_ID, BIKE_ID, VALUE, VOLUNTEER_ID, DONATION_DATE) VALUES (5, 'DID15', 'B006', 2000, 'vol101', TO_</w:t>
      </w:r>
      <w:proofErr w:type="gramStart"/>
      <w:r>
        <w:t>DATE(</w:t>
      </w:r>
      <w:proofErr w:type="gramEnd"/>
      <w:r>
        <w:t>'07-May-2023', 'DD-Mon-YYYY')</w:t>
      </w:r>
      <w:proofErr w:type="gramStart"/>
      <w:r>
        <w:t>);</w:t>
      </w:r>
      <w:proofErr w:type="gramEnd"/>
    </w:p>
    <w:p w14:paraId="48C28DDF" w14:textId="77777777" w:rsidR="000C0F9C" w:rsidRDefault="000C0F9C" w:rsidP="000C0F9C">
      <w:r>
        <w:t>INSERT INTO DONATION (DONATION_ID, DONOR_ID, BIKE_ID, VALUE, VOLUNTEER_ID, DONATION_DATE) VALUES (6, 'DID16', 'B007', 1800, 'vol105', TO_</w:t>
      </w:r>
      <w:proofErr w:type="gramStart"/>
      <w:r>
        <w:t>DATE(</w:t>
      </w:r>
      <w:proofErr w:type="gramEnd"/>
      <w:r>
        <w:t>'09-May-2023', 'DD-Mon-YYYY')</w:t>
      </w:r>
      <w:proofErr w:type="gramStart"/>
      <w:r>
        <w:t>);</w:t>
      </w:r>
      <w:proofErr w:type="gramEnd"/>
    </w:p>
    <w:p w14:paraId="6AC985B7" w14:textId="77777777" w:rsidR="000C0F9C" w:rsidRDefault="000C0F9C" w:rsidP="000C0F9C">
      <w:r>
        <w:t>INSERT INTO DONATION (DONATION_ID, DONOR_ID, BIKE_ID, VALUE, VOLUNTEER_ID, DONATION_DATE) VALUES (7, 'DID17', 'B008', 1500, 'vol101', TO_</w:t>
      </w:r>
      <w:proofErr w:type="gramStart"/>
      <w:r>
        <w:t>DATE(</w:t>
      </w:r>
      <w:proofErr w:type="gramEnd"/>
      <w:r>
        <w:t>'15-May-2023', 'DD-Mon-YYYY')</w:t>
      </w:r>
      <w:proofErr w:type="gramStart"/>
      <w:r>
        <w:t>);</w:t>
      </w:r>
      <w:proofErr w:type="gramEnd"/>
    </w:p>
    <w:p w14:paraId="501BB84A" w14:textId="77777777" w:rsidR="000C0F9C" w:rsidRDefault="000C0F9C" w:rsidP="000C0F9C">
      <w:r>
        <w:t>INSERT INTO DONATION (DONATION_ID, DONOR_ID, BIKE_ID, VALUE, VOLUNTEER_ID, DONATION_DATE) VALUES (8, 'DID18', 'B009', 1500, 'vol103', TO_</w:t>
      </w:r>
      <w:proofErr w:type="gramStart"/>
      <w:r>
        <w:t>DATE(</w:t>
      </w:r>
      <w:proofErr w:type="gramEnd"/>
      <w:r>
        <w:t>'19-May-2023', 'DD-Mon-YYYY')</w:t>
      </w:r>
      <w:proofErr w:type="gramStart"/>
      <w:r>
        <w:t>);</w:t>
      </w:r>
      <w:proofErr w:type="gramEnd"/>
    </w:p>
    <w:p w14:paraId="5279BDA2" w14:textId="77777777" w:rsidR="000C0F9C" w:rsidRDefault="000C0F9C" w:rsidP="000C0F9C">
      <w:r>
        <w:t>INSERT INTO DONATION (DONATION_ID, DONOR_ID, BIKE_ID, VALUE, VOLUNTEER_ID, DONATION_DATE) VALUES (9, 'DID12', 'B010', 2500, 'vol103', TO_</w:t>
      </w:r>
      <w:proofErr w:type="gramStart"/>
      <w:r>
        <w:t>DATE(</w:t>
      </w:r>
      <w:proofErr w:type="gramEnd"/>
      <w:r>
        <w:t>'25-May-2023', 'DD-Mon-YYYY')</w:t>
      </w:r>
      <w:proofErr w:type="gramStart"/>
      <w:r>
        <w:t>);</w:t>
      </w:r>
      <w:proofErr w:type="gramEnd"/>
    </w:p>
    <w:p w14:paraId="236CC605" w14:textId="77777777" w:rsidR="000C0F9C" w:rsidRDefault="000C0F9C" w:rsidP="000C0F9C">
      <w:r>
        <w:t>INSERT INTO DONATION (DONATION_ID, DONOR_ID, BIKE_ID, VALUE, VOLUNTEER_ID, DONATION_DATE) VALUES (10, 'DID20', 'B005', 3500, 'vol105', TO_</w:t>
      </w:r>
      <w:proofErr w:type="gramStart"/>
      <w:r>
        <w:t>DATE(</w:t>
      </w:r>
      <w:proofErr w:type="gramEnd"/>
      <w:r>
        <w:t>'05-May-2023', 'DD-Mon-YYYY')</w:t>
      </w:r>
      <w:proofErr w:type="gramStart"/>
      <w:r>
        <w:t>);</w:t>
      </w:r>
      <w:proofErr w:type="gramEnd"/>
    </w:p>
    <w:p w14:paraId="2888F329" w14:textId="1EF58350" w:rsidR="00A77E68" w:rsidRDefault="000C0F9C" w:rsidP="000C0F9C">
      <w:r>
        <w:t>INSERT INTO DONATION (DONATION_ID, DONOR_ID, BIKE_ID, VALUE, VOLUNTEER_ID, DONATION_DATE) VALUES (11, 'DID19', 'B011', 2500, 'vol103', TO_</w:t>
      </w:r>
      <w:proofErr w:type="gramStart"/>
      <w:r>
        <w:t>DATE(</w:t>
      </w:r>
      <w:proofErr w:type="gramEnd"/>
      <w:r>
        <w:t>'30-May-2023', 'DD-Mon-YYYY')</w:t>
      </w:r>
      <w:proofErr w:type="gramStart"/>
      <w:r>
        <w:t>);</w:t>
      </w:r>
      <w:proofErr w:type="gramEnd"/>
    </w:p>
    <w:p w14:paraId="6FE2EC45" w14:textId="43F47A19" w:rsidR="00E80D06" w:rsidRDefault="00E80D06" w:rsidP="000C0F9C"/>
    <w:p w14:paraId="35B9A4FC" w14:textId="4B4CDC7F" w:rsidR="0026099B" w:rsidRDefault="00E80D06" w:rsidP="000C0F9C">
      <w:r w:rsidRPr="00E80D06">
        <w:rPr>
          <w:noProof/>
        </w:rPr>
        <w:drawing>
          <wp:inline distT="0" distB="0" distL="0" distR="0" wp14:anchorId="5EB3E0B5" wp14:editId="6E51600C">
            <wp:extent cx="13679805" cy="1362710"/>
            <wp:effectExtent l="0" t="0" r="0" b="8890"/>
            <wp:docPr id="4353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9766" name=""/>
                    <pic:cNvPicPr/>
                  </pic:nvPicPr>
                  <pic:blipFill>
                    <a:blip r:embed="rId20"/>
                    <a:stretch>
                      <a:fillRect/>
                    </a:stretch>
                  </pic:blipFill>
                  <pic:spPr>
                    <a:xfrm>
                      <a:off x="0" y="0"/>
                      <a:ext cx="13679805" cy="1362710"/>
                    </a:xfrm>
                    <a:prstGeom prst="rect">
                      <a:avLst/>
                    </a:prstGeom>
                  </pic:spPr>
                </pic:pic>
              </a:graphicData>
            </a:graphic>
          </wp:inline>
        </w:drawing>
      </w:r>
    </w:p>
    <w:p w14:paraId="3B01EAF0" w14:textId="624BAABE" w:rsidR="00AB6CA3" w:rsidRDefault="008F6C89" w:rsidP="00E80D06">
      <w:pPr>
        <w:spacing w:line="240" w:lineRule="auto"/>
      </w:pPr>
      <w:r>
        <w:br w:type="page"/>
      </w:r>
    </w:p>
    <w:p w14:paraId="2509FB81" w14:textId="7CD1E4AF" w:rsidR="0075690F" w:rsidRDefault="002D0ED6" w:rsidP="002D0ED6">
      <w:pPr>
        <w:pStyle w:val="Heading1"/>
      </w:pPr>
      <w:bookmarkStart w:id="1" w:name="_Toc181734647"/>
      <w:r>
        <w:lastRenderedPageBreak/>
        <w:t>Question 2</w:t>
      </w:r>
      <w:bookmarkEnd w:id="1"/>
    </w:p>
    <w:p w14:paraId="79F86471" w14:textId="77777777" w:rsidR="000A741A" w:rsidRDefault="000A741A" w:rsidP="000A741A">
      <w:r>
        <w:t xml:space="preserve">SELECT </w:t>
      </w:r>
    </w:p>
    <w:p w14:paraId="49323A09" w14:textId="77777777" w:rsidR="000A741A" w:rsidRDefault="000A741A" w:rsidP="000A741A">
      <w:r>
        <w:t xml:space="preserve">    </w:t>
      </w:r>
      <w:proofErr w:type="spellStart"/>
      <w:r>
        <w:t>d.DONOR_ID</w:t>
      </w:r>
      <w:proofErr w:type="spellEnd"/>
      <w:r>
        <w:t>,</w:t>
      </w:r>
    </w:p>
    <w:p w14:paraId="26E95632" w14:textId="77777777" w:rsidR="000A741A" w:rsidRDefault="000A741A" w:rsidP="000A741A">
      <w:r>
        <w:t xml:space="preserve">    </w:t>
      </w:r>
      <w:proofErr w:type="spellStart"/>
      <w:proofErr w:type="gramStart"/>
      <w:r>
        <w:t>b.BIKE</w:t>
      </w:r>
      <w:proofErr w:type="gramEnd"/>
      <w:r>
        <w:t>_TYPE</w:t>
      </w:r>
      <w:proofErr w:type="spellEnd"/>
      <w:r>
        <w:t>,</w:t>
      </w:r>
    </w:p>
    <w:p w14:paraId="609C775B" w14:textId="77777777" w:rsidR="000A741A" w:rsidRDefault="000A741A" w:rsidP="000A741A">
      <w:r>
        <w:t xml:space="preserve">    </w:t>
      </w:r>
      <w:proofErr w:type="spellStart"/>
      <w:proofErr w:type="gramStart"/>
      <w:r>
        <w:t>b.DESCRIPTION</w:t>
      </w:r>
      <w:proofErr w:type="spellEnd"/>
      <w:proofErr w:type="gramEnd"/>
      <w:r>
        <w:t xml:space="preserve"> AS "Bike Description",</w:t>
      </w:r>
    </w:p>
    <w:p w14:paraId="6D9BCAED" w14:textId="77777777" w:rsidR="000A741A" w:rsidRDefault="000A741A" w:rsidP="000A741A">
      <w:r>
        <w:t xml:space="preserve">    'R ' || </w:t>
      </w:r>
      <w:proofErr w:type="spellStart"/>
      <w:r>
        <w:t>d.VALUE</w:t>
      </w:r>
      <w:proofErr w:type="spellEnd"/>
      <w:r>
        <w:t xml:space="preserve"> AS "Bike Value"</w:t>
      </w:r>
    </w:p>
    <w:p w14:paraId="0CC4E362" w14:textId="77777777" w:rsidR="000A741A" w:rsidRDefault="000A741A" w:rsidP="000A741A">
      <w:r>
        <w:t xml:space="preserve">FROM </w:t>
      </w:r>
    </w:p>
    <w:p w14:paraId="7853CEAF" w14:textId="77777777" w:rsidR="000A741A" w:rsidRDefault="000A741A" w:rsidP="000A741A">
      <w:r>
        <w:t xml:space="preserve">    DONATION d</w:t>
      </w:r>
    </w:p>
    <w:p w14:paraId="422D1698" w14:textId="77777777" w:rsidR="000A741A" w:rsidRDefault="000A741A" w:rsidP="000A741A">
      <w:r>
        <w:t xml:space="preserve">JOIN </w:t>
      </w:r>
    </w:p>
    <w:p w14:paraId="56C8AB58" w14:textId="77777777" w:rsidR="000A741A" w:rsidRDefault="000A741A" w:rsidP="000A741A">
      <w:r>
        <w:t xml:space="preserve">    BIKE b ON </w:t>
      </w:r>
      <w:proofErr w:type="spellStart"/>
      <w:proofErr w:type="gramStart"/>
      <w:r>
        <w:t>d.BIKE</w:t>
      </w:r>
      <w:proofErr w:type="gramEnd"/>
      <w:r>
        <w:t>_ID</w:t>
      </w:r>
      <w:proofErr w:type="spellEnd"/>
      <w:r>
        <w:t xml:space="preserve"> = </w:t>
      </w:r>
      <w:proofErr w:type="spellStart"/>
      <w:proofErr w:type="gramStart"/>
      <w:r>
        <w:t>b.BIKE</w:t>
      </w:r>
      <w:proofErr w:type="gramEnd"/>
      <w:r>
        <w:t>_ID</w:t>
      </w:r>
      <w:proofErr w:type="spellEnd"/>
    </w:p>
    <w:p w14:paraId="6B623EE9" w14:textId="77777777" w:rsidR="000A741A" w:rsidRDefault="000A741A" w:rsidP="000A741A">
      <w:proofErr w:type="gramStart"/>
      <w:r>
        <w:t>WHERE</w:t>
      </w:r>
      <w:proofErr w:type="gramEnd"/>
      <w:r>
        <w:t xml:space="preserve"> </w:t>
      </w:r>
    </w:p>
    <w:p w14:paraId="5B962D55" w14:textId="331458B9" w:rsidR="002D0ED6" w:rsidRDefault="000A741A" w:rsidP="000A741A">
      <w:r>
        <w:t xml:space="preserve">    </w:t>
      </w:r>
      <w:proofErr w:type="spellStart"/>
      <w:r>
        <w:t>d.VALUE</w:t>
      </w:r>
      <w:proofErr w:type="spellEnd"/>
      <w:r>
        <w:t xml:space="preserve"> &gt; </w:t>
      </w:r>
      <w:proofErr w:type="gramStart"/>
      <w:r>
        <w:t>1500;</w:t>
      </w:r>
      <w:proofErr w:type="gramEnd"/>
    </w:p>
    <w:p w14:paraId="7BA8ABE9" w14:textId="77777777" w:rsidR="000A1946" w:rsidRDefault="000A1946" w:rsidP="000A741A"/>
    <w:p w14:paraId="4B495837" w14:textId="3B071BDC" w:rsidR="000A1946" w:rsidRDefault="000A1946" w:rsidP="000A741A">
      <w:r w:rsidRPr="000A1946">
        <w:rPr>
          <w:noProof/>
        </w:rPr>
        <w:drawing>
          <wp:inline distT="0" distB="0" distL="0" distR="0" wp14:anchorId="1AC4A4BC" wp14:editId="19F7A930">
            <wp:extent cx="5068007" cy="2210108"/>
            <wp:effectExtent l="0" t="0" r="0" b="0"/>
            <wp:docPr id="16840885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88592" name="Picture 1" descr="A screenshot of a computer&#10;&#10;Description automatically generated"/>
                    <pic:cNvPicPr/>
                  </pic:nvPicPr>
                  <pic:blipFill>
                    <a:blip r:embed="rId21"/>
                    <a:stretch>
                      <a:fillRect/>
                    </a:stretch>
                  </pic:blipFill>
                  <pic:spPr>
                    <a:xfrm>
                      <a:off x="0" y="0"/>
                      <a:ext cx="5068007" cy="2210108"/>
                    </a:xfrm>
                    <a:prstGeom prst="rect">
                      <a:avLst/>
                    </a:prstGeom>
                  </pic:spPr>
                </pic:pic>
              </a:graphicData>
            </a:graphic>
          </wp:inline>
        </w:drawing>
      </w:r>
    </w:p>
    <w:p w14:paraId="0DFEEA9F" w14:textId="77777777" w:rsidR="004666E6" w:rsidRDefault="004666E6" w:rsidP="000A741A"/>
    <w:p w14:paraId="69207DA4" w14:textId="77777777" w:rsidR="008709EC" w:rsidRDefault="008709EC" w:rsidP="000A741A"/>
    <w:p w14:paraId="54BC1E58" w14:textId="77777777" w:rsidR="008709EC" w:rsidRDefault="008709EC" w:rsidP="000A741A"/>
    <w:p w14:paraId="208AFEF0" w14:textId="77777777" w:rsidR="008709EC" w:rsidRDefault="008709EC" w:rsidP="000A741A"/>
    <w:p w14:paraId="6394A5F6" w14:textId="77777777" w:rsidR="008709EC" w:rsidRDefault="008709EC" w:rsidP="000A741A"/>
    <w:p w14:paraId="66BAC094" w14:textId="77777777" w:rsidR="008709EC" w:rsidRDefault="008709EC" w:rsidP="000A741A"/>
    <w:p w14:paraId="748CFCDB" w14:textId="77777777" w:rsidR="008709EC" w:rsidRDefault="008709EC" w:rsidP="000A741A"/>
    <w:p w14:paraId="607C82A9" w14:textId="77777777" w:rsidR="008709EC" w:rsidRDefault="008709EC" w:rsidP="000A741A"/>
    <w:p w14:paraId="4FEDC87E" w14:textId="77777777" w:rsidR="008709EC" w:rsidRDefault="008709EC" w:rsidP="000A741A"/>
    <w:p w14:paraId="321AABF5" w14:textId="77777777" w:rsidR="008709EC" w:rsidRDefault="008709EC" w:rsidP="000A741A"/>
    <w:p w14:paraId="7305CB6A" w14:textId="77777777" w:rsidR="008709EC" w:rsidRDefault="008709EC" w:rsidP="000A741A"/>
    <w:p w14:paraId="48D45DEB" w14:textId="77777777" w:rsidR="008709EC" w:rsidRDefault="008709EC" w:rsidP="000A741A"/>
    <w:p w14:paraId="2BA29FEF" w14:textId="20A991D7" w:rsidR="004666E6" w:rsidRDefault="008709EC" w:rsidP="008709EC">
      <w:pPr>
        <w:pStyle w:val="Heading1"/>
      </w:pPr>
      <w:bookmarkStart w:id="2" w:name="_Toc181734648"/>
      <w:r>
        <w:lastRenderedPageBreak/>
        <w:t>Question 3</w:t>
      </w:r>
      <w:bookmarkEnd w:id="2"/>
    </w:p>
    <w:p w14:paraId="2611B86E" w14:textId="77777777" w:rsidR="00C868D9" w:rsidRDefault="00C868D9" w:rsidP="00C868D9">
      <w:r>
        <w:t>DECLARE</w:t>
      </w:r>
    </w:p>
    <w:p w14:paraId="10DD2A35" w14:textId="77777777" w:rsidR="00C868D9" w:rsidRDefault="00C868D9" w:rsidP="00C868D9">
      <w:r>
        <w:t xml:space="preserve">    </w:t>
      </w:r>
      <w:proofErr w:type="spellStart"/>
      <w:r>
        <w:t>v_vat</w:t>
      </w:r>
      <w:proofErr w:type="spellEnd"/>
      <w:r>
        <w:t xml:space="preserve"> CONSTANT </w:t>
      </w:r>
      <w:proofErr w:type="gramStart"/>
      <w:r>
        <w:t>NUMBER :</w:t>
      </w:r>
      <w:proofErr w:type="gramEnd"/>
      <w:r>
        <w:t>= 0.15; -- Declare VAT constant</w:t>
      </w:r>
    </w:p>
    <w:p w14:paraId="0FA8E95B" w14:textId="77777777" w:rsidR="00C868D9" w:rsidRDefault="00C868D9" w:rsidP="00C868D9">
      <w:r>
        <w:t xml:space="preserve">    </w:t>
      </w:r>
      <w:proofErr w:type="spellStart"/>
      <w:r>
        <w:t>v_description</w:t>
      </w:r>
      <w:proofErr w:type="spellEnd"/>
      <w:r>
        <w:t xml:space="preserve"> VARCHAR2(100</w:t>
      </w:r>
      <w:proofErr w:type="gramStart"/>
      <w:r>
        <w:t>);</w:t>
      </w:r>
      <w:proofErr w:type="gramEnd"/>
    </w:p>
    <w:p w14:paraId="5E0D0114" w14:textId="77777777" w:rsidR="00C868D9" w:rsidRDefault="00C868D9" w:rsidP="00C868D9">
      <w:r>
        <w:t xml:space="preserve">    </w:t>
      </w:r>
      <w:proofErr w:type="spellStart"/>
      <w:r>
        <w:t>v_manufacturer</w:t>
      </w:r>
      <w:proofErr w:type="spellEnd"/>
      <w:r>
        <w:t xml:space="preserve"> VARCHAR2(50</w:t>
      </w:r>
      <w:proofErr w:type="gramStart"/>
      <w:r>
        <w:t>);</w:t>
      </w:r>
      <w:proofErr w:type="gramEnd"/>
    </w:p>
    <w:p w14:paraId="33EF3EDF" w14:textId="77777777" w:rsidR="00C868D9" w:rsidRDefault="00C868D9" w:rsidP="00C868D9">
      <w:r>
        <w:t xml:space="preserve">    </w:t>
      </w:r>
      <w:proofErr w:type="spellStart"/>
      <w:r>
        <w:t>v_bike_type</w:t>
      </w:r>
      <w:proofErr w:type="spellEnd"/>
      <w:r>
        <w:t xml:space="preserve"> VARCHAR2(50</w:t>
      </w:r>
      <w:proofErr w:type="gramStart"/>
      <w:r>
        <w:t>);</w:t>
      </w:r>
      <w:proofErr w:type="gramEnd"/>
    </w:p>
    <w:p w14:paraId="7C4BCC59" w14:textId="77777777" w:rsidR="00C868D9" w:rsidRDefault="00C868D9" w:rsidP="00C868D9">
      <w:r>
        <w:t xml:space="preserve">    </w:t>
      </w:r>
      <w:proofErr w:type="spellStart"/>
      <w:r>
        <w:t>v_value</w:t>
      </w:r>
      <w:proofErr w:type="spellEnd"/>
      <w:r>
        <w:t xml:space="preserve"> </w:t>
      </w:r>
      <w:proofErr w:type="gramStart"/>
      <w:r>
        <w:t>NUMBER;</w:t>
      </w:r>
      <w:proofErr w:type="gramEnd"/>
    </w:p>
    <w:p w14:paraId="02EB5C49" w14:textId="77777777" w:rsidR="00C868D9" w:rsidRDefault="00C868D9" w:rsidP="00C868D9">
      <w:r>
        <w:t xml:space="preserve">    </w:t>
      </w:r>
      <w:proofErr w:type="spellStart"/>
      <w:r>
        <w:t>v_vat_amount</w:t>
      </w:r>
      <w:proofErr w:type="spellEnd"/>
      <w:r>
        <w:t xml:space="preserve"> </w:t>
      </w:r>
      <w:proofErr w:type="gramStart"/>
      <w:r>
        <w:t>NUMBER;</w:t>
      </w:r>
      <w:proofErr w:type="gramEnd"/>
    </w:p>
    <w:p w14:paraId="1A400A01" w14:textId="77777777" w:rsidR="00C868D9" w:rsidRDefault="00C868D9" w:rsidP="00C868D9">
      <w:r>
        <w:t xml:space="preserve">    </w:t>
      </w:r>
      <w:proofErr w:type="spellStart"/>
      <w:r>
        <w:t>v_total_amount</w:t>
      </w:r>
      <w:proofErr w:type="spellEnd"/>
      <w:r>
        <w:t xml:space="preserve"> </w:t>
      </w:r>
      <w:proofErr w:type="gramStart"/>
      <w:r>
        <w:t>NUMBER;</w:t>
      </w:r>
      <w:proofErr w:type="gramEnd"/>
    </w:p>
    <w:p w14:paraId="25CC85A9" w14:textId="77777777" w:rsidR="00C868D9" w:rsidRDefault="00C868D9" w:rsidP="00C868D9">
      <w:r>
        <w:t xml:space="preserve">    </w:t>
      </w:r>
    </w:p>
    <w:p w14:paraId="32305ED7" w14:textId="77777777" w:rsidR="00C868D9" w:rsidRDefault="00C868D9" w:rsidP="00C868D9">
      <w:r>
        <w:t xml:space="preserve">    CURSOR </w:t>
      </w:r>
      <w:proofErr w:type="spellStart"/>
      <w:r>
        <w:t>bike_cursor</w:t>
      </w:r>
      <w:proofErr w:type="spellEnd"/>
      <w:r>
        <w:t xml:space="preserve"> IS</w:t>
      </w:r>
    </w:p>
    <w:p w14:paraId="04B32BA9" w14:textId="77777777" w:rsidR="00C868D9" w:rsidRDefault="00C868D9" w:rsidP="00C868D9">
      <w:r>
        <w:t xml:space="preserve">        SELECT </w:t>
      </w:r>
    </w:p>
    <w:p w14:paraId="689EA5CB" w14:textId="77777777" w:rsidR="00C868D9" w:rsidRDefault="00C868D9" w:rsidP="00C868D9">
      <w:r>
        <w:t xml:space="preserve">            </w:t>
      </w:r>
      <w:proofErr w:type="spellStart"/>
      <w:proofErr w:type="gramStart"/>
      <w:r>
        <w:t>b.DESCRIPTION</w:t>
      </w:r>
      <w:proofErr w:type="spellEnd"/>
      <w:proofErr w:type="gramEnd"/>
      <w:r>
        <w:t>,</w:t>
      </w:r>
    </w:p>
    <w:p w14:paraId="294B4DD1" w14:textId="77777777" w:rsidR="00C868D9" w:rsidRDefault="00C868D9" w:rsidP="00C868D9">
      <w:r>
        <w:t xml:space="preserve">            </w:t>
      </w:r>
      <w:proofErr w:type="spellStart"/>
      <w:proofErr w:type="gramStart"/>
      <w:r>
        <w:t>b.MANUFACTURER</w:t>
      </w:r>
      <w:proofErr w:type="spellEnd"/>
      <w:proofErr w:type="gramEnd"/>
      <w:r>
        <w:t>,</w:t>
      </w:r>
    </w:p>
    <w:p w14:paraId="48F50213" w14:textId="77777777" w:rsidR="00C868D9" w:rsidRDefault="00C868D9" w:rsidP="00C868D9">
      <w:r>
        <w:t xml:space="preserve">            </w:t>
      </w:r>
      <w:proofErr w:type="spellStart"/>
      <w:proofErr w:type="gramStart"/>
      <w:r>
        <w:t>b.BIKE</w:t>
      </w:r>
      <w:proofErr w:type="gramEnd"/>
      <w:r>
        <w:t>_TYPE</w:t>
      </w:r>
      <w:proofErr w:type="spellEnd"/>
      <w:r>
        <w:t>,</w:t>
      </w:r>
    </w:p>
    <w:p w14:paraId="7A5D60C0" w14:textId="77777777" w:rsidR="00C868D9" w:rsidRDefault="00C868D9" w:rsidP="00C868D9">
      <w:r>
        <w:t xml:space="preserve">            </w:t>
      </w:r>
      <w:proofErr w:type="spellStart"/>
      <w:r>
        <w:t>d.VALUE</w:t>
      </w:r>
      <w:proofErr w:type="spellEnd"/>
    </w:p>
    <w:p w14:paraId="6B559B63" w14:textId="77777777" w:rsidR="00C868D9" w:rsidRDefault="00C868D9" w:rsidP="00C868D9">
      <w:r>
        <w:t xml:space="preserve">        FROM </w:t>
      </w:r>
    </w:p>
    <w:p w14:paraId="4E3705B2" w14:textId="77777777" w:rsidR="00C868D9" w:rsidRDefault="00C868D9" w:rsidP="00C868D9">
      <w:r>
        <w:t xml:space="preserve">            BIKE b</w:t>
      </w:r>
    </w:p>
    <w:p w14:paraId="2FE26AB0" w14:textId="77777777" w:rsidR="00C868D9" w:rsidRDefault="00C868D9" w:rsidP="00C868D9">
      <w:r>
        <w:t xml:space="preserve">        JOIN </w:t>
      </w:r>
    </w:p>
    <w:p w14:paraId="1C23A06E" w14:textId="77777777" w:rsidR="00C868D9" w:rsidRDefault="00C868D9" w:rsidP="00C868D9">
      <w:r>
        <w:t xml:space="preserve">            DONATION d ON </w:t>
      </w:r>
      <w:proofErr w:type="spellStart"/>
      <w:proofErr w:type="gramStart"/>
      <w:r>
        <w:t>b.BIKE</w:t>
      </w:r>
      <w:proofErr w:type="gramEnd"/>
      <w:r>
        <w:t>_ID</w:t>
      </w:r>
      <w:proofErr w:type="spellEnd"/>
      <w:r>
        <w:t xml:space="preserve"> = </w:t>
      </w:r>
      <w:proofErr w:type="spellStart"/>
      <w:proofErr w:type="gramStart"/>
      <w:r>
        <w:t>d.BIKE</w:t>
      </w:r>
      <w:proofErr w:type="gramEnd"/>
      <w:r>
        <w:t>_ID</w:t>
      </w:r>
      <w:proofErr w:type="spellEnd"/>
    </w:p>
    <w:p w14:paraId="1DCE622C" w14:textId="77777777" w:rsidR="00C868D9" w:rsidRDefault="00C868D9" w:rsidP="00C868D9">
      <w:r>
        <w:t xml:space="preserve">        </w:t>
      </w:r>
      <w:proofErr w:type="gramStart"/>
      <w:r>
        <w:t>WHERE</w:t>
      </w:r>
      <w:proofErr w:type="gramEnd"/>
      <w:r>
        <w:t xml:space="preserve"> </w:t>
      </w:r>
    </w:p>
    <w:p w14:paraId="1198ED08" w14:textId="77777777" w:rsidR="00C868D9" w:rsidRDefault="00C868D9" w:rsidP="00C868D9">
      <w:r>
        <w:t xml:space="preserve">            </w:t>
      </w:r>
      <w:proofErr w:type="spellStart"/>
      <w:proofErr w:type="gramStart"/>
      <w:r>
        <w:t>b.BIKE</w:t>
      </w:r>
      <w:proofErr w:type="gramEnd"/>
      <w:r>
        <w:t>_TYPE</w:t>
      </w:r>
      <w:proofErr w:type="spellEnd"/>
      <w:r>
        <w:t xml:space="preserve"> = 'Road Bike</w:t>
      </w:r>
      <w:proofErr w:type="gramStart"/>
      <w:r>
        <w:t>';</w:t>
      </w:r>
      <w:proofErr w:type="gramEnd"/>
    </w:p>
    <w:p w14:paraId="32CA047A" w14:textId="77777777" w:rsidR="00C868D9" w:rsidRDefault="00C868D9" w:rsidP="00C868D9">
      <w:r>
        <w:t>BEGIN</w:t>
      </w:r>
    </w:p>
    <w:p w14:paraId="0B1A9B7C" w14:textId="77777777" w:rsidR="00C868D9" w:rsidRDefault="00C868D9" w:rsidP="00C868D9">
      <w:r>
        <w:t xml:space="preserve">    OPEN </w:t>
      </w:r>
      <w:proofErr w:type="spellStart"/>
      <w:r>
        <w:t>bike_</w:t>
      </w:r>
      <w:proofErr w:type="gramStart"/>
      <w:r>
        <w:t>cursor</w:t>
      </w:r>
      <w:proofErr w:type="spellEnd"/>
      <w:r>
        <w:t>;</w:t>
      </w:r>
      <w:proofErr w:type="gramEnd"/>
    </w:p>
    <w:p w14:paraId="16CB8B63" w14:textId="77777777" w:rsidR="00C868D9" w:rsidRDefault="00C868D9" w:rsidP="00C868D9">
      <w:r>
        <w:t xml:space="preserve">    LOOP</w:t>
      </w:r>
    </w:p>
    <w:p w14:paraId="19AF164E" w14:textId="77777777" w:rsidR="00C868D9" w:rsidRDefault="00C868D9" w:rsidP="00C868D9">
      <w:r>
        <w:t xml:space="preserve">        FETCH </w:t>
      </w:r>
      <w:proofErr w:type="spellStart"/>
      <w:r>
        <w:t>bike_cursor</w:t>
      </w:r>
      <w:proofErr w:type="spellEnd"/>
      <w:r>
        <w:t xml:space="preserve"> INTO </w:t>
      </w:r>
      <w:proofErr w:type="spellStart"/>
      <w:r>
        <w:t>v_description</w:t>
      </w:r>
      <w:proofErr w:type="spellEnd"/>
      <w:r>
        <w:t xml:space="preserve">, </w:t>
      </w:r>
      <w:proofErr w:type="spellStart"/>
      <w:r>
        <w:t>v_manufacturer</w:t>
      </w:r>
      <w:proofErr w:type="spellEnd"/>
      <w:r>
        <w:t xml:space="preserve">, </w:t>
      </w:r>
      <w:proofErr w:type="spellStart"/>
      <w:r>
        <w:t>v_bike_type</w:t>
      </w:r>
      <w:proofErr w:type="spellEnd"/>
      <w:r>
        <w:t xml:space="preserve">, </w:t>
      </w:r>
      <w:proofErr w:type="spellStart"/>
      <w:r>
        <w:t>v_</w:t>
      </w:r>
      <w:proofErr w:type="gramStart"/>
      <w:r>
        <w:t>value</w:t>
      </w:r>
      <w:proofErr w:type="spellEnd"/>
      <w:r>
        <w:t>;</w:t>
      </w:r>
      <w:proofErr w:type="gramEnd"/>
    </w:p>
    <w:p w14:paraId="6CF770CB" w14:textId="77777777" w:rsidR="00C868D9" w:rsidRDefault="00C868D9" w:rsidP="00C868D9">
      <w:r>
        <w:t xml:space="preserve">        EXIT WHEN </w:t>
      </w:r>
      <w:proofErr w:type="spellStart"/>
      <w:r>
        <w:t>bike_cursor%</w:t>
      </w:r>
      <w:proofErr w:type="gramStart"/>
      <w:r>
        <w:t>NOTFOUND</w:t>
      </w:r>
      <w:proofErr w:type="spellEnd"/>
      <w:r>
        <w:t>;</w:t>
      </w:r>
      <w:proofErr w:type="gramEnd"/>
    </w:p>
    <w:p w14:paraId="6BAF205E" w14:textId="77777777" w:rsidR="00C868D9" w:rsidRDefault="00C868D9" w:rsidP="00C868D9">
      <w:r>
        <w:t xml:space="preserve">        </w:t>
      </w:r>
    </w:p>
    <w:p w14:paraId="3879A378" w14:textId="77777777" w:rsidR="00C868D9" w:rsidRDefault="00C868D9" w:rsidP="00C868D9">
      <w:r>
        <w:t xml:space="preserve">        -- Calculate VAT and Total Amount</w:t>
      </w:r>
    </w:p>
    <w:p w14:paraId="2D810D09" w14:textId="77777777" w:rsidR="00C868D9" w:rsidRDefault="00C868D9" w:rsidP="00C868D9">
      <w:r>
        <w:t xml:space="preserve">        </w:t>
      </w:r>
      <w:proofErr w:type="spellStart"/>
      <w:r>
        <w:t>v_vat_</w:t>
      </w:r>
      <w:proofErr w:type="gramStart"/>
      <w:r>
        <w:t>amount</w:t>
      </w:r>
      <w:proofErr w:type="spellEnd"/>
      <w:r>
        <w:t xml:space="preserve"> :</w:t>
      </w:r>
      <w:proofErr w:type="gramEnd"/>
      <w:r>
        <w:t xml:space="preserve">= </w:t>
      </w:r>
      <w:proofErr w:type="spellStart"/>
      <w:r>
        <w:t>v_value</w:t>
      </w:r>
      <w:proofErr w:type="spellEnd"/>
      <w:r>
        <w:t xml:space="preserve"> * </w:t>
      </w:r>
      <w:proofErr w:type="spellStart"/>
      <w:r>
        <w:t>v_</w:t>
      </w:r>
      <w:proofErr w:type="gramStart"/>
      <w:r>
        <w:t>vat</w:t>
      </w:r>
      <w:proofErr w:type="spellEnd"/>
      <w:r>
        <w:t>;</w:t>
      </w:r>
      <w:proofErr w:type="gramEnd"/>
    </w:p>
    <w:p w14:paraId="4ADDCEF6" w14:textId="77777777" w:rsidR="00C868D9" w:rsidRDefault="00C868D9" w:rsidP="00C868D9">
      <w:r>
        <w:t xml:space="preserve">        </w:t>
      </w:r>
      <w:proofErr w:type="spellStart"/>
      <w:r>
        <w:t>v_total_</w:t>
      </w:r>
      <w:proofErr w:type="gramStart"/>
      <w:r>
        <w:t>amount</w:t>
      </w:r>
      <w:proofErr w:type="spellEnd"/>
      <w:r>
        <w:t xml:space="preserve"> :</w:t>
      </w:r>
      <w:proofErr w:type="gramEnd"/>
      <w:r>
        <w:t xml:space="preserve">= </w:t>
      </w:r>
      <w:proofErr w:type="spellStart"/>
      <w:r>
        <w:t>v_value</w:t>
      </w:r>
      <w:proofErr w:type="spellEnd"/>
      <w:r>
        <w:t xml:space="preserve"> + </w:t>
      </w:r>
      <w:proofErr w:type="spellStart"/>
      <w:r>
        <w:t>v_vat_</w:t>
      </w:r>
      <w:proofErr w:type="gramStart"/>
      <w:r>
        <w:t>amount</w:t>
      </w:r>
      <w:proofErr w:type="spellEnd"/>
      <w:r>
        <w:t>;</w:t>
      </w:r>
      <w:proofErr w:type="gramEnd"/>
    </w:p>
    <w:p w14:paraId="3A599227" w14:textId="77777777" w:rsidR="00C868D9" w:rsidRDefault="00C868D9" w:rsidP="00C868D9"/>
    <w:p w14:paraId="1948B365" w14:textId="77777777" w:rsidR="00C868D9" w:rsidRDefault="00C868D9" w:rsidP="00C868D9">
      <w:r>
        <w:t xml:space="preserve">        -- Display the results</w:t>
      </w:r>
    </w:p>
    <w:p w14:paraId="1516D946" w14:textId="0EE97360" w:rsidR="00C868D9" w:rsidRDefault="00FB0765" w:rsidP="00C868D9">
      <w:r w:rsidRPr="00FB0765">
        <w:rPr>
          <w:noProof/>
        </w:rPr>
        <w:lastRenderedPageBreak/>
        <w:drawing>
          <wp:anchor distT="0" distB="0" distL="114300" distR="114300" simplePos="0" relativeHeight="251662336" behindDoc="1" locked="0" layoutInCell="1" allowOverlap="1" wp14:anchorId="6D5C6F5A" wp14:editId="5DAA3251">
            <wp:simplePos x="0" y="0"/>
            <wp:positionH relativeFrom="column">
              <wp:posOffset>6567748</wp:posOffset>
            </wp:positionH>
            <wp:positionV relativeFrom="paragraph">
              <wp:posOffset>446</wp:posOffset>
            </wp:positionV>
            <wp:extent cx="4334480" cy="7602011"/>
            <wp:effectExtent l="0" t="0" r="9525" b="0"/>
            <wp:wrapTight wrapText="bothSides">
              <wp:wrapPolygon edited="0">
                <wp:start x="0" y="0"/>
                <wp:lineTo x="0" y="21544"/>
                <wp:lineTo x="21553" y="21544"/>
                <wp:lineTo x="21553" y="0"/>
                <wp:lineTo x="0" y="0"/>
              </wp:wrapPolygon>
            </wp:wrapTight>
            <wp:docPr id="20036239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3950" name="Picture 1"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334480" cy="7602011"/>
                    </a:xfrm>
                    <a:prstGeom prst="rect">
                      <a:avLst/>
                    </a:prstGeom>
                  </pic:spPr>
                </pic:pic>
              </a:graphicData>
            </a:graphic>
            <wp14:sizeRelH relativeFrom="page">
              <wp14:pctWidth>0</wp14:pctWidth>
            </wp14:sizeRelH>
            <wp14:sizeRelV relativeFrom="page">
              <wp14:pctHeight>0</wp14:pctHeight>
            </wp14:sizeRelV>
          </wp:anchor>
        </w:drawing>
      </w:r>
      <w:r w:rsidR="00C868D9">
        <w:t xml:space="preserve">        DBMS_OUTPUT.PUT_</w:t>
      </w:r>
      <w:proofErr w:type="gramStart"/>
      <w:r w:rsidR="00C868D9">
        <w:t>LINE(</w:t>
      </w:r>
      <w:proofErr w:type="gramEnd"/>
      <w:r w:rsidR="00C868D9">
        <w:t xml:space="preserve">'BIKE DESCRIPTION: ' || </w:t>
      </w:r>
      <w:proofErr w:type="spellStart"/>
      <w:r w:rsidR="00C868D9">
        <w:t>v_description</w:t>
      </w:r>
      <w:proofErr w:type="spellEnd"/>
      <w:proofErr w:type="gramStart"/>
      <w:r w:rsidR="00C868D9">
        <w:t>);</w:t>
      </w:r>
      <w:proofErr w:type="gramEnd"/>
    </w:p>
    <w:p w14:paraId="289A1305" w14:textId="66374FE2" w:rsidR="00C868D9" w:rsidRDefault="00C868D9" w:rsidP="00C868D9">
      <w:r>
        <w:t xml:space="preserve">        DBMS_OUTPUT.PUT_</w:t>
      </w:r>
      <w:proofErr w:type="gramStart"/>
      <w:r>
        <w:t>LINE(</w:t>
      </w:r>
      <w:proofErr w:type="gramEnd"/>
      <w:r>
        <w:t xml:space="preserve">'BIKE MANUFACTURER: ' || </w:t>
      </w:r>
      <w:proofErr w:type="spellStart"/>
      <w:r>
        <w:t>v_manufacturer</w:t>
      </w:r>
      <w:proofErr w:type="spellEnd"/>
      <w:proofErr w:type="gramStart"/>
      <w:r>
        <w:t>);</w:t>
      </w:r>
      <w:proofErr w:type="gramEnd"/>
    </w:p>
    <w:p w14:paraId="39D87052" w14:textId="71C29EA9" w:rsidR="00C868D9" w:rsidRDefault="00C868D9" w:rsidP="00C868D9">
      <w:r>
        <w:t xml:space="preserve">        DBMS_OUTPUT.PUT_</w:t>
      </w:r>
      <w:proofErr w:type="gramStart"/>
      <w:r>
        <w:t>LINE(</w:t>
      </w:r>
      <w:proofErr w:type="gramEnd"/>
      <w:r>
        <w:t xml:space="preserve">'BIKE TYPE: ' || </w:t>
      </w:r>
      <w:proofErr w:type="spellStart"/>
      <w:r>
        <w:t>v_bike_type</w:t>
      </w:r>
      <w:proofErr w:type="spellEnd"/>
      <w:proofErr w:type="gramStart"/>
      <w:r>
        <w:t>);</w:t>
      </w:r>
      <w:proofErr w:type="gramEnd"/>
    </w:p>
    <w:p w14:paraId="3F59DAE6" w14:textId="0F7432F0" w:rsidR="00C868D9" w:rsidRDefault="00C868D9" w:rsidP="00C868D9">
      <w:r>
        <w:t xml:space="preserve">        DBMS_OUTPUT.PUT_</w:t>
      </w:r>
      <w:proofErr w:type="gramStart"/>
      <w:r>
        <w:t>LINE(</w:t>
      </w:r>
      <w:proofErr w:type="gramEnd"/>
      <w:r>
        <w:t xml:space="preserve">'VALUE: R' || </w:t>
      </w:r>
      <w:proofErr w:type="spellStart"/>
      <w:r>
        <w:t>v_value</w:t>
      </w:r>
      <w:proofErr w:type="spellEnd"/>
      <w:proofErr w:type="gramStart"/>
      <w:r>
        <w:t>);</w:t>
      </w:r>
      <w:proofErr w:type="gramEnd"/>
    </w:p>
    <w:p w14:paraId="752F6C9D" w14:textId="5997210E" w:rsidR="00C868D9" w:rsidRDefault="00C868D9" w:rsidP="00C868D9">
      <w:r>
        <w:t xml:space="preserve">        DBMS_OUTPUT.PUT_</w:t>
      </w:r>
      <w:proofErr w:type="gramStart"/>
      <w:r>
        <w:t>LINE(</w:t>
      </w:r>
      <w:proofErr w:type="gramEnd"/>
      <w:r>
        <w:t xml:space="preserve">'VAT: R' || </w:t>
      </w:r>
      <w:proofErr w:type="gramStart"/>
      <w:r>
        <w:t>ROUND(</w:t>
      </w:r>
      <w:proofErr w:type="spellStart"/>
      <w:proofErr w:type="gramEnd"/>
      <w:r>
        <w:t>v_vat_amount</w:t>
      </w:r>
      <w:proofErr w:type="spellEnd"/>
      <w:r>
        <w:t>, 2)</w:t>
      </w:r>
      <w:proofErr w:type="gramStart"/>
      <w:r>
        <w:t>);</w:t>
      </w:r>
      <w:proofErr w:type="gramEnd"/>
    </w:p>
    <w:p w14:paraId="3766B2AE" w14:textId="7195C778" w:rsidR="00C868D9" w:rsidRDefault="00C868D9" w:rsidP="00C868D9">
      <w:r>
        <w:t xml:space="preserve">        DBMS_OUTPUT.PUT_</w:t>
      </w:r>
      <w:proofErr w:type="gramStart"/>
      <w:r>
        <w:t>LINE(</w:t>
      </w:r>
      <w:proofErr w:type="gramEnd"/>
      <w:r>
        <w:t xml:space="preserve">'TOTAL AMNT: R' || </w:t>
      </w:r>
      <w:proofErr w:type="gramStart"/>
      <w:r>
        <w:t>ROUND(</w:t>
      </w:r>
      <w:proofErr w:type="spellStart"/>
      <w:proofErr w:type="gramEnd"/>
      <w:r>
        <w:t>v_total_amount</w:t>
      </w:r>
      <w:proofErr w:type="spellEnd"/>
      <w:r>
        <w:t>, 2)</w:t>
      </w:r>
      <w:proofErr w:type="gramStart"/>
      <w:r>
        <w:t>);</w:t>
      </w:r>
      <w:proofErr w:type="gramEnd"/>
    </w:p>
    <w:p w14:paraId="79E1898F" w14:textId="783DE5AA" w:rsidR="00C868D9" w:rsidRDefault="00C868D9" w:rsidP="00C868D9">
      <w:r>
        <w:t xml:space="preserve">        DBMS_OUTPUT.PUT_</w:t>
      </w:r>
      <w:proofErr w:type="gramStart"/>
      <w:r>
        <w:t>LINE(</w:t>
      </w:r>
      <w:proofErr w:type="gramEnd"/>
      <w:r>
        <w:t>'----------------------------------------------'</w:t>
      </w:r>
      <w:proofErr w:type="gramStart"/>
      <w:r>
        <w:t>);</w:t>
      </w:r>
      <w:proofErr w:type="gramEnd"/>
    </w:p>
    <w:p w14:paraId="5C6736AC" w14:textId="77777777" w:rsidR="00C868D9" w:rsidRDefault="00C868D9" w:rsidP="00C868D9">
      <w:r>
        <w:t xml:space="preserve">    END </w:t>
      </w:r>
      <w:proofErr w:type="gramStart"/>
      <w:r>
        <w:t>LOOP;</w:t>
      </w:r>
      <w:proofErr w:type="gramEnd"/>
    </w:p>
    <w:p w14:paraId="7EA94AE8" w14:textId="0BBAA976" w:rsidR="00C868D9" w:rsidRDefault="00C868D9" w:rsidP="00C868D9">
      <w:r>
        <w:t xml:space="preserve">    CLOSE </w:t>
      </w:r>
      <w:proofErr w:type="spellStart"/>
      <w:r>
        <w:t>bike_</w:t>
      </w:r>
      <w:proofErr w:type="gramStart"/>
      <w:r>
        <w:t>cursor</w:t>
      </w:r>
      <w:proofErr w:type="spellEnd"/>
      <w:r>
        <w:t>;</w:t>
      </w:r>
      <w:proofErr w:type="gramEnd"/>
    </w:p>
    <w:p w14:paraId="3FABB219" w14:textId="42D1F1A0" w:rsidR="00C868D9" w:rsidRDefault="00C868D9" w:rsidP="00C868D9">
      <w:proofErr w:type="gramStart"/>
      <w:r>
        <w:t>END;</w:t>
      </w:r>
      <w:proofErr w:type="gramEnd"/>
    </w:p>
    <w:p w14:paraId="3E81504B" w14:textId="6E7D6D15" w:rsidR="00FE6DAC" w:rsidRDefault="00C868D9" w:rsidP="00C868D9">
      <w:r>
        <w:t>/</w:t>
      </w:r>
    </w:p>
    <w:p w14:paraId="43C95208" w14:textId="1609BECD" w:rsidR="00FE6DAC" w:rsidRDefault="00FE6DAC" w:rsidP="008709EC"/>
    <w:p w14:paraId="56C64797" w14:textId="77777777" w:rsidR="00FB0765" w:rsidRPr="00FB0765" w:rsidRDefault="00FB0765" w:rsidP="00FB0765"/>
    <w:p w14:paraId="20608469" w14:textId="77777777" w:rsidR="00FB0765" w:rsidRPr="00FB0765" w:rsidRDefault="00FB0765" w:rsidP="00FB0765"/>
    <w:p w14:paraId="57A44B9F" w14:textId="77777777" w:rsidR="00FB0765" w:rsidRPr="00FB0765" w:rsidRDefault="00FB0765" w:rsidP="00FB0765"/>
    <w:p w14:paraId="79A52010" w14:textId="77777777" w:rsidR="00FB0765" w:rsidRPr="00FB0765" w:rsidRDefault="00FB0765" w:rsidP="00FB0765"/>
    <w:p w14:paraId="0254ED1F" w14:textId="77777777" w:rsidR="00FB0765" w:rsidRPr="00FB0765" w:rsidRDefault="00FB0765" w:rsidP="00FB0765"/>
    <w:p w14:paraId="5C86A458" w14:textId="77777777" w:rsidR="00FB0765" w:rsidRPr="00FB0765" w:rsidRDefault="00FB0765" w:rsidP="00FB0765"/>
    <w:p w14:paraId="3BEF86C8" w14:textId="77777777" w:rsidR="00FB0765" w:rsidRPr="00FB0765" w:rsidRDefault="00FB0765" w:rsidP="00FB0765"/>
    <w:p w14:paraId="34B2CFFB" w14:textId="77777777" w:rsidR="00FB0765" w:rsidRPr="00FB0765" w:rsidRDefault="00FB0765" w:rsidP="00FB0765"/>
    <w:p w14:paraId="4D47853B" w14:textId="77777777" w:rsidR="00FB0765" w:rsidRPr="00FB0765" w:rsidRDefault="00FB0765" w:rsidP="00FB0765"/>
    <w:p w14:paraId="6220ABDF" w14:textId="77777777" w:rsidR="00FB0765" w:rsidRPr="00FB0765" w:rsidRDefault="00FB0765" w:rsidP="00FB0765"/>
    <w:p w14:paraId="1C0FC4CC" w14:textId="77777777" w:rsidR="00FB0765" w:rsidRPr="00FB0765" w:rsidRDefault="00FB0765" w:rsidP="00FB0765"/>
    <w:p w14:paraId="4D8788AA" w14:textId="77777777" w:rsidR="00FB0765" w:rsidRPr="00FB0765" w:rsidRDefault="00FB0765" w:rsidP="00FB0765"/>
    <w:p w14:paraId="10759FC6" w14:textId="77777777" w:rsidR="00FB0765" w:rsidRPr="00FB0765" w:rsidRDefault="00FB0765" w:rsidP="00FB0765"/>
    <w:p w14:paraId="2718844D" w14:textId="77777777" w:rsidR="00FB0765" w:rsidRPr="00FB0765" w:rsidRDefault="00FB0765" w:rsidP="00FB0765"/>
    <w:p w14:paraId="55B3432B" w14:textId="77777777" w:rsidR="00FB0765" w:rsidRPr="00FB0765" w:rsidRDefault="00FB0765" w:rsidP="00FB0765"/>
    <w:p w14:paraId="713F2F15" w14:textId="77777777" w:rsidR="00FB0765" w:rsidRPr="00FB0765" w:rsidRDefault="00FB0765" w:rsidP="00FB0765"/>
    <w:p w14:paraId="763BDC1B" w14:textId="77777777" w:rsidR="00FB0765" w:rsidRPr="00FB0765" w:rsidRDefault="00FB0765" w:rsidP="00FB0765"/>
    <w:p w14:paraId="22473EB4" w14:textId="77777777" w:rsidR="00FB0765" w:rsidRPr="00FB0765" w:rsidRDefault="00FB0765" w:rsidP="00FB0765"/>
    <w:p w14:paraId="244A987D" w14:textId="0D4B93B7" w:rsidR="00FB0765" w:rsidRDefault="00FB0765" w:rsidP="00FB0765">
      <w:pPr>
        <w:tabs>
          <w:tab w:val="left" w:pos="6727"/>
        </w:tabs>
      </w:pPr>
    </w:p>
    <w:p w14:paraId="5783E7EE" w14:textId="77777777" w:rsidR="00FB0765" w:rsidRDefault="00FB0765" w:rsidP="00FB0765">
      <w:pPr>
        <w:tabs>
          <w:tab w:val="left" w:pos="6727"/>
        </w:tabs>
      </w:pPr>
    </w:p>
    <w:p w14:paraId="24AFFD81" w14:textId="77777777" w:rsidR="00FB0765" w:rsidRPr="00FB0765" w:rsidRDefault="00FB0765" w:rsidP="00FB0765">
      <w:pPr>
        <w:tabs>
          <w:tab w:val="left" w:pos="6727"/>
        </w:tabs>
      </w:pPr>
    </w:p>
    <w:p w14:paraId="1DE72864" w14:textId="192FBE67" w:rsidR="00FB0765" w:rsidRDefault="00FB0765" w:rsidP="00FB0765">
      <w:pPr>
        <w:pStyle w:val="Heading1"/>
      </w:pPr>
      <w:bookmarkStart w:id="3" w:name="_Toc181734649"/>
      <w:r>
        <w:lastRenderedPageBreak/>
        <w:t>Question 4</w:t>
      </w:r>
      <w:bookmarkEnd w:id="3"/>
    </w:p>
    <w:p w14:paraId="5FAAE1CC" w14:textId="77777777" w:rsidR="00392AAA" w:rsidRDefault="00392AAA" w:rsidP="00392AAA"/>
    <w:p w14:paraId="5DD3BC43" w14:textId="77777777" w:rsidR="00392AAA" w:rsidRDefault="00392AAA" w:rsidP="00392AAA">
      <w:r>
        <w:t>--Question 4</w:t>
      </w:r>
    </w:p>
    <w:p w14:paraId="1EEA37AD" w14:textId="77777777" w:rsidR="00392AAA" w:rsidRDefault="00392AAA" w:rsidP="00392AAA">
      <w:r>
        <w:t xml:space="preserve">CREATE OR REPLACE VIEW </w:t>
      </w:r>
      <w:proofErr w:type="spellStart"/>
      <w:r>
        <w:t>vwBikeRUs</w:t>
      </w:r>
      <w:proofErr w:type="spellEnd"/>
      <w:r>
        <w:t xml:space="preserve"> AS</w:t>
      </w:r>
    </w:p>
    <w:p w14:paraId="1A669974" w14:textId="77777777" w:rsidR="00392AAA" w:rsidRDefault="00392AAA" w:rsidP="00392AAA">
      <w:r>
        <w:t xml:space="preserve">SELECT </w:t>
      </w:r>
    </w:p>
    <w:p w14:paraId="6D19B40E" w14:textId="77777777" w:rsidR="00392AAA" w:rsidRDefault="00392AAA" w:rsidP="00392AAA">
      <w:r>
        <w:t xml:space="preserve">    </w:t>
      </w:r>
      <w:proofErr w:type="spellStart"/>
      <w:r>
        <w:t>d.DONOR_FNAME</w:t>
      </w:r>
      <w:proofErr w:type="spellEnd"/>
      <w:r>
        <w:t xml:space="preserve"> || ', ' || </w:t>
      </w:r>
      <w:proofErr w:type="spellStart"/>
      <w:proofErr w:type="gramStart"/>
      <w:r>
        <w:t>d.DONOR</w:t>
      </w:r>
      <w:proofErr w:type="gramEnd"/>
      <w:r>
        <w:t>_LNAME</w:t>
      </w:r>
      <w:proofErr w:type="spellEnd"/>
      <w:r>
        <w:t xml:space="preserve"> AS DONOR_NAME,</w:t>
      </w:r>
    </w:p>
    <w:p w14:paraId="0E1D70C7" w14:textId="77777777" w:rsidR="00392AAA" w:rsidRDefault="00392AAA" w:rsidP="00392AAA">
      <w:r>
        <w:t xml:space="preserve">    </w:t>
      </w:r>
      <w:proofErr w:type="spellStart"/>
      <w:r>
        <w:t>d.CONTACT_NO</w:t>
      </w:r>
      <w:proofErr w:type="spellEnd"/>
      <w:r>
        <w:t>,</w:t>
      </w:r>
    </w:p>
    <w:p w14:paraId="1A7C4728" w14:textId="77777777" w:rsidR="00392AAA" w:rsidRDefault="00392AAA" w:rsidP="00392AAA">
      <w:r>
        <w:t xml:space="preserve">    </w:t>
      </w:r>
      <w:proofErr w:type="spellStart"/>
      <w:proofErr w:type="gramStart"/>
      <w:r>
        <w:t>b.BIKE</w:t>
      </w:r>
      <w:proofErr w:type="gramEnd"/>
      <w:r>
        <w:t>_TYPE</w:t>
      </w:r>
      <w:proofErr w:type="spellEnd"/>
      <w:r>
        <w:t>,</w:t>
      </w:r>
    </w:p>
    <w:p w14:paraId="2CC27A3C" w14:textId="77777777" w:rsidR="00392AAA" w:rsidRDefault="00392AAA" w:rsidP="00392AAA">
      <w:r>
        <w:t xml:space="preserve">    </w:t>
      </w:r>
      <w:proofErr w:type="spellStart"/>
      <w:proofErr w:type="gramStart"/>
      <w:r>
        <w:t>don.DONATION</w:t>
      </w:r>
      <w:proofErr w:type="gramEnd"/>
      <w:r>
        <w:t>_DATE</w:t>
      </w:r>
      <w:proofErr w:type="spellEnd"/>
    </w:p>
    <w:p w14:paraId="3BD82C2F" w14:textId="77777777" w:rsidR="00392AAA" w:rsidRDefault="00392AAA" w:rsidP="00392AAA">
      <w:r>
        <w:t xml:space="preserve">FROM </w:t>
      </w:r>
    </w:p>
    <w:p w14:paraId="6F23DF7D" w14:textId="77777777" w:rsidR="00392AAA" w:rsidRDefault="00392AAA" w:rsidP="00392AAA">
      <w:r>
        <w:t xml:space="preserve">    DONOR d</w:t>
      </w:r>
    </w:p>
    <w:p w14:paraId="4E41A523" w14:textId="77777777" w:rsidR="00392AAA" w:rsidRDefault="00392AAA" w:rsidP="00392AAA">
      <w:r>
        <w:t xml:space="preserve">JOIN </w:t>
      </w:r>
    </w:p>
    <w:p w14:paraId="47690AC1" w14:textId="77777777" w:rsidR="00392AAA" w:rsidRDefault="00392AAA" w:rsidP="00392AAA">
      <w:r>
        <w:t xml:space="preserve">    DONATION don ON </w:t>
      </w:r>
      <w:proofErr w:type="spellStart"/>
      <w:proofErr w:type="gramStart"/>
      <w:r>
        <w:t>d.DONOR</w:t>
      </w:r>
      <w:proofErr w:type="gramEnd"/>
      <w:r>
        <w:t>_ID</w:t>
      </w:r>
      <w:proofErr w:type="spellEnd"/>
      <w:r>
        <w:t xml:space="preserve"> = </w:t>
      </w:r>
      <w:proofErr w:type="spellStart"/>
      <w:proofErr w:type="gramStart"/>
      <w:r>
        <w:t>don.DONOR</w:t>
      </w:r>
      <w:proofErr w:type="gramEnd"/>
      <w:r>
        <w:t>_ID</w:t>
      </w:r>
      <w:proofErr w:type="spellEnd"/>
    </w:p>
    <w:p w14:paraId="23CE5C31" w14:textId="77777777" w:rsidR="00392AAA" w:rsidRDefault="00392AAA" w:rsidP="00392AAA">
      <w:r>
        <w:t xml:space="preserve">JOIN </w:t>
      </w:r>
    </w:p>
    <w:p w14:paraId="3EB3819E" w14:textId="77777777" w:rsidR="00392AAA" w:rsidRDefault="00392AAA" w:rsidP="00392AAA">
      <w:r>
        <w:t xml:space="preserve">    BIKE b ON </w:t>
      </w:r>
      <w:proofErr w:type="spellStart"/>
      <w:proofErr w:type="gramStart"/>
      <w:r>
        <w:t>don.BIKE</w:t>
      </w:r>
      <w:proofErr w:type="gramEnd"/>
      <w:r>
        <w:t>_ID</w:t>
      </w:r>
      <w:proofErr w:type="spellEnd"/>
      <w:r>
        <w:t xml:space="preserve"> = </w:t>
      </w:r>
      <w:proofErr w:type="spellStart"/>
      <w:proofErr w:type="gramStart"/>
      <w:r>
        <w:t>b.BIKE</w:t>
      </w:r>
      <w:proofErr w:type="gramEnd"/>
      <w:r>
        <w:t>_ID</w:t>
      </w:r>
      <w:proofErr w:type="spellEnd"/>
    </w:p>
    <w:p w14:paraId="07805E9F" w14:textId="77777777" w:rsidR="00392AAA" w:rsidRDefault="00392AAA" w:rsidP="00392AAA">
      <w:proofErr w:type="gramStart"/>
      <w:r>
        <w:t>WHERE</w:t>
      </w:r>
      <w:proofErr w:type="gramEnd"/>
      <w:r>
        <w:t xml:space="preserve"> </w:t>
      </w:r>
    </w:p>
    <w:p w14:paraId="62BAB388" w14:textId="77777777" w:rsidR="00392AAA" w:rsidRDefault="00392AAA" w:rsidP="00392AAA">
      <w:r>
        <w:t xml:space="preserve">    </w:t>
      </w:r>
      <w:proofErr w:type="spellStart"/>
      <w:proofErr w:type="gramStart"/>
      <w:r>
        <w:t>don.VOLUNTEER</w:t>
      </w:r>
      <w:proofErr w:type="gramEnd"/>
      <w:r>
        <w:t>_ID</w:t>
      </w:r>
      <w:proofErr w:type="spellEnd"/>
      <w:r>
        <w:t xml:space="preserve"> = 'vol105</w:t>
      </w:r>
      <w:proofErr w:type="gramStart"/>
      <w:r>
        <w:t>';</w:t>
      </w:r>
      <w:proofErr w:type="gramEnd"/>
    </w:p>
    <w:p w14:paraId="2F8643F8" w14:textId="77777777" w:rsidR="00392AAA" w:rsidRDefault="00392AAA" w:rsidP="00392AAA"/>
    <w:p w14:paraId="4CEA5995" w14:textId="77777777" w:rsidR="00392AAA" w:rsidRDefault="00392AAA" w:rsidP="00392AAA">
      <w:r>
        <w:t>--CODE TO VIEW THE VIEW</w:t>
      </w:r>
    </w:p>
    <w:p w14:paraId="557B96D3" w14:textId="77777777" w:rsidR="00392AAA" w:rsidRDefault="00392AAA" w:rsidP="00392AAA">
      <w:r>
        <w:t xml:space="preserve">SELECT * FROM </w:t>
      </w:r>
      <w:proofErr w:type="spellStart"/>
      <w:proofErr w:type="gramStart"/>
      <w:r>
        <w:t>vwBikeRUs</w:t>
      </w:r>
      <w:proofErr w:type="spellEnd"/>
      <w:r>
        <w:t>;</w:t>
      </w:r>
      <w:proofErr w:type="gramEnd"/>
    </w:p>
    <w:p w14:paraId="0155F380" w14:textId="77777777" w:rsidR="00392AAA" w:rsidRDefault="00392AAA" w:rsidP="00392AAA"/>
    <w:p w14:paraId="596B169E" w14:textId="77777777" w:rsidR="00392AAA" w:rsidRDefault="00392AAA" w:rsidP="00392AAA">
      <w:r>
        <w:t>-- The view '</w:t>
      </w:r>
      <w:proofErr w:type="spellStart"/>
      <w:r>
        <w:t>vwBikeRUs</w:t>
      </w:r>
      <w:proofErr w:type="spellEnd"/>
      <w:r>
        <w:t xml:space="preserve">' combines donor information with bike and donation </w:t>
      </w:r>
    </w:p>
    <w:p w14:paraId="7C4F902D" w14:textId="77777777" w:rsidR="00392AAA" w:rsidRDefault="00392AAA" w:rsidP="00392AAA">
      <w:r>
        <w:t>-- details for donors assisted by volunteer 'vol105'.</w:t>
      </w:r>
    </w:p>
    <w:p w14:paraId="135AFF6B" w14:textId="77777777" w:rsidR="00392AAA" w:rsidRDefault="00392AAA" w:rsidP="00392AAA">
      <w:r>
        <w:t xml:space="preserve">-- This view simplifies data retrieval and enhances security by limiting the </w:t>
      </w:r>
    </w:p>
    <w:p w14:paraId="64EDEAFB" w14:textId="25056318" w:rsidR="00392AAA" w:rsidRDefault="00392AAA" w:rsidP="00392AAA">
      <w:r>
        <w:t>-- dataset to relevant entries only.</w:t>
      </w:r>
    </w:p>
    <w:p w14:paraId="687233A8" w14:textId="5477899D" w:rsidR="00FB0765" w:rsidRDefault="009B562A" w:rsidP="00FB0765">
      <w:r w:rsidRPr="009B562A">
        <w:rPr>
          <w:noProof/>
        </w:rPr>
        <w:drawing>
          <wp:inline distT="0" distB="0" distL="0" distR="0" wp14:anchorId="08E73D68" wp14:editId="5EC58B6A">
            <wp:extent cx="5306165" cy="1571844"/>
            <wp:effectExtent l="0" t="0" r="8890" b="9525"/>
            <wp:docPr id="12325469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46937" name="Picture 1" descr="A screenshot of a computer&#10;&#10;Description automatically generated"/>
                    <pic:cNvPicPr/>
                  </pic:nvPicPr>
                  <pic:blipFill>
                    <a:blip r:embed="rId23"/>
                    <a:stretch>
                      <a:fillRect/>
                    </a:stretch>
                  </pic:blipFill>
                  <pic:spPr>
                    <a:xfrm>
                      <a:off x="0" y="0"/>
                      <a:ext cx="5306165" cy="1571844"/>
                    </a:xfrm>
                    <a:prstGeom prst="rect">
                      <a:avLst/>
                    </a:prstGeom>
                  </pic:spPr>
                </pic:pic>
              </a:graphicData>
            </a:graphic>
          </wp:inline>
        </w:drawing>
      </w:r>
    </w:p>
    <w:p w14:paraId="2A4E971A" w14:textId="77777777" w:rsidR="00392AAA" w:rsidRDefault="00392AAA" w:rsidP="00FB0765"/>
    <w:p w14:paraId="4E27A8B2" w14:textId="77777777" w:rsidR="00392AAA" w:rsidRDefault="00392AAA" w:rsidP="00FB0765"/>
    <w:p w14:paraId="560014B4" w14:textId="7809C2EE" w:rsidR="00392AAA" w:rsidRDefault="005372F1" w:rsidP="00891B20">
      <w:pPr>
        <w:pStyle w:val="Heading1"/>
      </w:pPr>
      <w:bookmarkStart w:id="4" w:name="_Toc181734650"/>
      <w:r>
        <w:lastRenderedPageBreak/>
        <w:t>Question 5</w:t>
      </w:r>
      <w:r w:rsidR="00CF24A5">
        <w:t xml:space="preserve"> (Correct Output)</w:t>
      </w:r>
      <w:bookmarkEnd w:id="4"/>
    </w:p>
    <w:p w14:paraId="166C759D" w14:textId="77777777" w:rsidR="00891B20" w:rsidRDefault="00891B20" w:rsidP="00891B20">
      <w:r>
        <w:t xml:space="preserve">-- Creating the stored procedure </w:t>
      </w:r>
      <w:proofErr w:type="spellStart"/>
      <w:r>
        <w:t>spDonorDetails</w:t>
      </w:r>
      <w:proofErr w:type="spellEnd"/>
    </w:p>
    <w:p w14:paraId="59E8D283" w14:textId="77777777" w:rsidR="00891B20" w:rsidRDefault="00891B20" w:rsidP="00891B20">
      <w:r>
        <w:t xml:space="preserve">CREATE OR REPLACE PROCEDURE </w:t>
      </w:r>
      <w:proofErr w:type="spellStart"/>
      <w:proofErr w:type="gramStart"/>
      <w:r>
        <w:t>spDonorDetails</w:t>
      </w:r>
      <w:proofErr w:type="spellEnd"/>
      <w:r>
        <w:t>(</w:t>
      </w:r>
      <w:proofErr w:type="spellStart"/>
      <w:proofErr w:type="gramEnd"/>
      <w:r>
        <w:t>p_bike_id</w:t>
      </w:r>
      <w:proofErr w:type="spellEnd"/>
      <w:r>
        <w:t xml:space="preserve"> IN VARCHAR2) IS</w:t>
      </w:r>
    </w:p>
    <w:p w14:paraId="53E0DA8F" w14:textId="77777777" w:rsidR="00891B20" w:rsidRDefault="00891B20" w:rsidP="00891B20">
      <w:r>
        <w:t xml:space="preserve">    -- Declare variables to hold the retrieved data</w:t>
      </w:r>
    </w:p>
    <w:p w14:paraId="742D7A29" w14:textId="77777777" w:rsidR="00891B20" w:rsidRDefault="00891B20" w:rsidP="00891B20">
      <w:r>
        <w:t xml:space="preserve">    </w:t>
      </w:r>
      <w:proofErr w:type="spellStart"/>
      <w:r>
        <w:t>v_donor_name</w:t>
      </w:r>
      <w:proofErr w:type="spellEnd"/>
      <w:r>
        <w:t xml:space="preserve"> VARCHAR2(100</w:t>
      </w:r>
      <w:proofErr w:type="gramStart"/>
      <w:r>
        <w:t>);</w:t>
      </w:r>
      <w:proofErr w:type="gramEnd"/>
    </w:p>
    <w:p w14:paraId="0FB46B69" w14:textId="77777777" w:rsidR="00891B20" w:rsidRDefault="00891B20" w:rsidP="00891B20">
      <w:r>
        <w:t xml:space="preserve">    </w:t>
      </w:r>
      <w:proofErr w:type="spellStart"/>
      <w:r>
        <w:t>v_contact_no</w:t>
      </w:r>
      <w:proofErr w:type="spellEnd"/>
      <w:r>
        <w:t xml:space="preserve"> VARCHAR2(15</w:t>
      </w:r>
      <w:proofErr w:type="gramStart"/>
      <w:r>
        <w:t>);</w:t>
      </w:r>
      <w:proofErr w:type="gramEnd"/>
    </w:p>
    <w:p w14:paraId="17896002" w14:textId="77777777" w:rsidR="00891B20" w:rsidRDefault="00891B20" w:rsidP="00891B20">
      <w:r>
        <w:t xml:space="preserve">    </w:t>
      </w:r>
      <w:proofErr w:type="spellStart"/>
      <w:r>
        <w:t>v_volunteer_fname</w:t>
      </w:r>
      <w:proofErr w:type="spellEnd"/>
      <w:r>
        <w:t xml:space="preserve"> VARCHAR2(50</w:t>
      </w:r>
      <w:proofErr w:type="gramStart"/>
      <w:r>
        <w:t>);</w:t>
      </w:r>
      <w:proofErr w:type="gramEnd"/>
    </w:p>
    <w:p w14:paraId="0C34DD6F" w14:textId="77777777" w:rsidR="00891B20" w:rsidRDefault="00891B20" w:rsidP="00891B20">
      <w:r>
        <w:t xml:space="preserve">    </w:t>
      </w:r>
      <w:proofErr w:type="spellStart"/>
      <w:r>
        <w:t>v_donation_date</w:t>
      </w:r>
      <w:proofErr w:type="spellEnd"/>
      <w:r>
        <w:t xml:space="preserve"> </w:t>
      </w:r>
      <w:proofErr w:type="gramStart"/>
      <w:r>
        <w:t>DATE;</w:t>
      </w:r>
      <w:proofErr w:type="gramEnd"/>
    </w:p>
    <w:p w14:paraId="631FA159" w14:textId="77777777" w:rsidR="00891B20" w:rsidRDefault="00891B20" w:rsidP="00891B20">
      <w:r>
        <w:t>BEGIN</w:t>
      </w:r>
    </w:p>
    <w:p w14:paraId="4F7DABBF" w14:textId="77777777" w:rsidR="00891B20" w:rsidRDefault="00891B20" w:rsidP="00891B20">
      <w:r>
        <w:t xml:space="preserve">    -- Select statement to retrieve donor and donation details</w:t>
      </w:r>
    </w:p>
    <w:p w14:paraId="2332A51E" w14:textId="77777777" w:rsidR="00891B20" w:rsidRDefault="00891B20" w:rsidP="00891B20">
      <w:r>
        <w:t xml:space="preserve">    SELECT </w:t>
      </w:r>
    </w:p>
    <w:p w14:paraId="68F5247F" w14:textId="77777777" w:rsidR="00891B20" w:rsidRDefault="00891B20" w:rsidP="00891B20">
      <w:r>
        <w:t xml:space="preserve">        </w:t>
      </w:r>
      <w:proofErr w:type="spellStart"/>
      <w:r>
        <w:t>d.DONOR_FNAME</w:t>
      </w:r>
      <w:proofErr w:type="spellEnd"/>
      <w:r>
        <w:t xml:space="preserve"> || ' ' || </w:t>
      </w:r>
      <w:proofErr w:type="spellStart"/>
      <w:proofErr w:type="gramStart"/>
      <w:r>
        <w:t>d.DONOR</w:t>
      </w:r>
      <w:proofErr w:type="gramEnd"/>
      <w:r>
        <w:t>_LNAME</w:t>
      </w:r>
      <w:proofErr w:type="spellEnd"/>
      <w:r>
        <w:t>,</w:t>
      </w:r>
    </w:p>
    <w:p w14:paraId="1F86099C" w14:textId="77777777" w:rsidR="00891B20" w:rsidRDefault="00891B20" w:rsidP="00891B20">
      <w:r>
        <w:t xml:space="preserve">        </w:t>
      </w:r>
      <w:proofErr w:type="spellStart"/>
      <w:r>
        <w:t>d.CONTACT_NO</w:t>
      </w:r>
      <w:proofErr w:type="spellEnd"/>
      <w:r>
        <w:t>,</w:t>
      </w:r>
    </w:p>
    <w:p w14:paraId="742B679B" w14:textId="77777777" w:rsidR="00891B20" w:rsidRDefault="00891B20" w:rsidP="00891B20">
      <w:r>
        <w:t xml:space="preserve">        </w:t>
      </w:r>
      <w:proofErr w:type="spellStart"/>
      <w:r>
        <w:t>v.VOL_FNAME</w:t>
      </w:r>
      <w:proofErr w:type="spellEnd"/>
      <w:r>
        <w:t>,</w:t>
      </w:r>
    </w:p>
    <w:p w14:paraId="40329F84" w14:textId="77777777" w:rsidR="00891B20" w:rsidRDefault="00891B20" w:rsidP="00891B20">
      <w:r>
        <w:t xml:space="preserve">        </w:t>
      </w:r>
      <w:proofErr w:type="spellStart"/>
      <w:proofErr w:type="gramStart"/>
      <w:r>
        <w:t>don.DONATION</w:t>
      </w:r>
      <w:proofErr w:type="gramEnd"/>
      <w:r>
        <w:t>_DATE</w:t>
      </w:r>
      <w:proofErr w:type="spellEnd"/>
    </w:p>
    <w:p w14:paraId="711E6EAE" w14:textId="77777777" w:rsidR="00891B20" w:rsidRDefault="00891B20" w:rsidP="00891B20">
      <w:r>
        <w:t xml:space="preserve">    INTO </w:t>
      </w:r>
    </w:p>
    <w:p w14:paraId="37890059" w14:textId="77777777" w:rsidR="00891B20" w:rsidRDefault="00891B20" w:rsidP="00891B20">
      <w:r>
        <w:t xml:space="preserve">        </w:t>
      </w:r>
      <w:proofErr w:type="spellStart"/>
      <w:r>
        <w:t>v_donor_name</w:t>
      </w:r>
      <w:proofErr w:type="spellEnd"/>
      <w:r>
        <w:t>,</w:t>
      </w:r>
    </w:p>
    <w:p w14:paraId="1DDF28FB" w14:textId="77777777" w:rsidR="00891B20" w:rsidRDefault="00891B20" w:rsidP="00891B20">
      <w:r>
        <w:t xml:space="preserve">        </w:t>
      </w:r>
      <w:proofErr w:type="spellStart"/>
      <w:r>
        <w:t>v_contact_no</w:t>
      </w:r>
      <w:proofErr w:type="spellEnd"/>
      <w:r>
        <w:t>,</w:t>
      </w:r>
    </w:p>
    <w:p w14:paraId="1533E613" w14:textId="77777777" w:rsidR="00891B20" w:rsidRDefault="00891B20" w:rsidP="00891B20">
      <w:r>
        <w:t xml:space="preserve">        </w:t>
      </w:r>
      <w:proofErr w:type="spellStart"/>
      <w:r>
        <w:t>v_volunteer_fname</w:t>
      </w:r>
      <w:proofErr w:type="spellEnd"/>
      <w:r>
        <w:t>,</w:t>
      </w:r>
    </w:p>
    <w:p w14:paraId="030E25EC" w14:textId="77777777" w:rsidR="00891B20" w:rsidRDefault="00891B20" w:rsidP="00891B20">
      <w:r>
        <w:t xml:space="preserve">        </w:t>
      </w:r>
      <w:proofErr w:type="spellStart"/>
      <w:r>
        <w:t>v_donation_date</w:t>
      </w:r>
      <w:proofErr w:type="spellEnd"/>
    </w:p>
    <w:p w14:paraId="50D178FE" w14:textId="77777777" w:rsidR="00891B20" w:rsidRDefault="00891B20" w:rsidP="00891B20">
      <w:r>
        <w:t xml:space="preserve">    FROM </w:t>
      </w:r>
    </w:p>
    <w:p w14:paraId="0F1B9334" w14:textId="77777777" w:rsidR="00891B20" w:rsidRDefault="00891B20" w:rsidP="00891B20">
      <w:r>
        <w:t xml:space="preserve">        DONOR d</w:t>
      </w:r>
    </w:p>
    <w:p w14:paraId="2FEADDBA" w14:textId="77777777" w:rsidR="00891B20" w:rsidRDefault="00891B20" w:rsidP="00891B20">
      <w:r>
        <w:t xml:space="preserve">    JOIN </w:t>
      </w:r>
    </w:p>
    <w:p w14:paraId="6048E603" w14:textId="77777777" w:rsidR="00891B20" w:rsidRDefault="00891B20" w:rsidP="00891B20">
      <w:r>
        <w:t xml:space="preserve">        DONATION don ON </w:t>
      </w:r>
      <w:proofErr w:type="spellStart"/>
      <w:proofErr w:type="gramStart"/>
      <w:r>
        <w:t>d.DONOR</w:t>
      </w:r>
      <w:proofErr w:type="gramEnd"/>
      <w:r>
        <w:t>_ID</w:t>
      </w:r>
      <w:proofErr w:type="spellEnd"/>
      <w:r>
        <w:t xml:space="preserve"> = </w:t>
      </w:r>
      <w:proofErr w:type="spellStart"/>
      <w:proofErr w:type="gramStart"/>
      <w:r>
        <w:t>don.DONOR</w:t>
      </w:r>
      <w:proofErr w:type="gramEnd"/>
      <w:r>
        <w:t>_ID</w:t>
      </w:r>
      <w:proofErr w:type="spellEnd"/>
    </w:p>
    <w:p w14:paraId="67ACD8D4" w14:textId="77777777" w:rsidR="00891B20" w:rsidRDefault="00891B20" w:rsidP="00891B20">
      <w:r>
        <w:t xml:space="preserve">    JOIN </w:t>
      </w:r>
    </w:p>
    <w:p w14:paraId="6D0731C0" w14:textId="77777777" w:rsidR="00891B20" w:rsidRDefault="00891B20" w:rsidP="00891B20">
      <w:r>
        <w:t xml:space="preserve">        VOLUNTEER v ON </w:t>
      </w:r>
      <w:proofErr w:type="spellStart"/>
      <w:proofErr w:type="gramStart"/>
      <w:r>
        <w:t>don.VOLUNTEER</w:t>
      </w:r>
      <w:proofErr w:type="gramEnd"/>
      <w:r>
        <w:t>_ID</w:t>
      </w:r>
      <w:proofErr w:type="spellEnd"/>
      <w:r>
        <w:t xml:space="preserve"> = </w:t>
      </w:r>
      <w:proofErr w:type="spellStart"/>
      <w:r>
        <w:t>v.VOL_ID</w:t>
      </w:r>
      <w:proofErr w:type="spellEnd"/>
    </w:p>
    <w:p w14:paraId="480C92CD" w14:textId="77777777" w:rsidR="00891B20" w:rsidRDefault="00891B20" w:rsidP="00891B20">
      <w:r>
        <w:t xml:space="preserve">    </w:t>
      </w:r>
      <w:proofErr w:type="gramStart"/>
      <w:r>
        <w:t>WHERE</w:t>
      </w:r>
      <w:proofErr w:type="gramEnd"/>
      <w:r>
        <w:t xml:space="preserve"> </w:t>
      </w:r>
    </w:p>
    <w:p w14:paraId="2568ACA6" w14:textId="77777777" w:rsidR="00891B20" w:rsidRDefault="00891B20" w:rsidP="00891B20">
      <w:r>
        <w:t xml:space="preserve">        </w:t>
      </w:r>
      <w:proofErr w:type="spellStart"/>
      <w:proofErr w:type="gramStart"/>
      <w:r>
        <w:t>don.BIKE</w:t>
      </w:r>
      <w:proofErr w:type="gramEnd"/>
      <w:r>
        <w:t>_ID</w:t>
      </w:r>
      <w:proofErr w:type="spellEnd"/>
      <w:r>
        <w:t xml:space="preserve"> = </w:t>
      </w:r>
      <w:proofErr w:type="spellStart"/>
      <w:r>
        <w:t>p_bike_</w:t>
      </w:r>
      <w:proofErr w:type="gramStart"/>
      <w:r>
        <w:t>id</w:t>
      </w:r>
      <w:proofErr w:type="spellEnd"/>
      <w:r>
        <w:t>;</w:t>
      </w:r>
      <w:proofErr w:type="gramEnd"/>
    </w:p>
    <w:p w14:paraId="3BB41E8B" w14:textId="77777777" w:rsidR="00891B20" w:rsidRDefault="00891B20" w:rsidP="00891B20">
      <w:r>
        <w:t xml:space="preserve">    </w:t>
      </w:r>
    </w:p>
    <w:p w14:paraId="080483DB" w14:textId="77777777" w:rsidR="00891B20" w:rsidRDefault="00891B20" w:rsidP="00891B20">
      <w:r>
        <w:t xml:space="preserve">    -- Display the retrieved information</w:t>
      </w:r>
    </w:p>
    <w:p w14:paraId="3043155E" w14:textId="77777777" w:rsidR="00891B20" w:rsidRDefault="00891B20" w:rsidP="00891B20">
      <w:r>
        <w:t xml:space="preserve">    DBMS_OUTPUT.PUT_</w:t>
      </w:r>
      <w:proofErr w:type="gramStart"/>
      <w:r>
        <w:t>LINE(</w:t>
      </w:r>
      <w:proofErr w:type="gramEnd"/>
      <w:r>
        <w:t xml:space="preserve">'ATTENTION: ' || </w:t>
      </w:r>
      <w:proofErr w:type="spellStart"/>
      <w:r>
        <w:t>v_donor_name</w:t>
      </w:r>
      <w:proofErr w:type="spellEnd"/>
      <w:r>
        <w:t xml:space="preserve"> || ' assisted by: ' || </w:t>
      </w:r>
      <w:proofErr w:type="spellStart"/>
      <w:r>
        <w:t>v_volunteer_fname</w:t>
      </w:r>
      <w:proofErr w:type="spellEnd"/>
      <w:r>
        <w:t xml:space="preserve"> || </w:t>
      </w:r>
    </w:p>
    <w:p w14:paraId="18978274" w14:textId="77777777" w:rsidR="00891B20" w:rsidRDefault="00891B20" w:rsidP="00891B20">
      <w:r>
        <w:t xml:space="preserve">                         ', donated the bike with ID ' || </w:t>
      </w:r>
      <w:proofErr w:type="spellStart"/>
      <w:r>
        <w:t>p_bike_id</w:t>
      </w:r>
      <w:proofErr w:type="spellEnd"/>
      <w:r>
        <w:t xml:space="preserve"> || ' on the ' || TO_</w:t>
      </w:r>
      <w:proofErr w:type="gramStart"/>
      <w:r>
        <w:t>CHAR(</w:t>
      </w:r>
      <w:proofErr w:type="spellStart"/>
      <w:proofErr w:type="gramEnd"/>
      <w:r>
        <w:t>v_donation_date</w:t>
      </w:r>
      <w:proofErr w:type="spellEnd"/>
      <w:r>
        <w:t>, 'DD-MON-YY')</w:t>
      </w:r>
      <w:proofErr w:type="gramStart"/>
      <w:r>
        <w:t>);</w:t>
      </w:r>
      <w:proofErr w:type="gramEnd"/>
    </w:p>
    <w:p w14:paraId="3650FDA3" w14:textId="77777777" w:rsidR="00AB1AA0" w:rsidRDefault="00AB1AA0" w:rsidP="00891B20"/>
    <w:p w14:paraId="077464AD" w14:textId="77777777" w:rsidR="00891B20" w:rsidRDefault="00891B20" w:rsidP="00891B20">
      <w:r>
        <w:lastRenderedPageBreak/>
        <w:t>EXCEPTION</w:t>
      </w:r>
    </w:p>
    <w:p w14:paraId="1746EDBC" w14:textId="77777777" w:rsidR="00891B20" w:rsidRDefault="00891B20" w:rsidP="00891B20">
      <w:r>
        <w:t xml:space="preserve">    WHEN NO_DATA_FOUND THEN</w:t>
      </w:r>
    </w:p>
    <w:p w14:paraId="171AF135" w14:textId="77777777" w:rsidR="00891B20" w:rsidRDefault="00891B20" w:rsidP="00891B20">
      <w:r>
        <w:t xml:space="preserve">        DBMS_OUTPUT.PUT_</w:t>
      </w:r>
      <w:proofErr w:type="gramStart"/>
      <w:r>
        <w:t>LINE(</w:t>
      </w:r>
      <w:proofErr w:type="gramEnd"/>
      <w:r>
        <w:t>'No donation found for the specified Bike ID.'</w:t>
      </w:r>
      <w:proofErr w:type="gramStart"/>
      <w:r>
        <w:t>);</w:t>
      </w:r>
      <w:proofErr w:type="gramEnd"/>
    </w:p>
    <w:p w14:paraId="7FA442A9" w14:textId="77777777" w:rsidR="00891B20" w:rsidRDefault="00891B20" w:rsidP="00891B20">
      <w:r>
        <w:t xml:space="preserve">    WHEN OTHERS THEN</w:t>
      </w:r>
    </w:p>
    <w:p w14:paraId="5B9E4760" w14:textId="77777777" w:rsidR="00891B20" w:rsidRDefault="00891B20" w:rsidP="00891B20">
      <w:r>
        <w:t xml:space="preserve">        DBMS_OUTPUT.PUT_</w:t>
      </w:r>
      <w:proofErr w:type="gramStart"/>
      <w:r>
        <w:t>LINE(</w:t>
      </w:r>
      <w:proofErr w:type="gramEnd"/>
      <w:r>
        <w:t>'An error occurred: ' || SQLERRM</w:t>
      </w:r>
      <w:proofErr w:type="gramStart"/>
      <w:r>
        <w:t>);</w:t>
      </w:r>
      <w:proofErr w:type="gramEnd"/>
    </w:p>
    <w:p w14:paraId="622522FC" w14:textId="77777777" w:rsidR="00891B20" w:rsidRDefault="00891B20" w:rsidP="00891B20">
      <w:proofErr w:type="gramStart"/>
      <w:r>
        <w:t>END;</w:t>
      </w:r>
      <w:proofErr w:type="gramEnd"/>
    </w:p>
    <w:p w14:paraId="559BE2DC" w14:textId="45BC1A14" w:rsidR="00891B20" w:rsidRDefault="00891B20" w:rsidP="00891B20">
      <w:r>
        <w:t>/</w:t>
      </w:r>
    </w:p>
    <w:p w14:paraId="58619CEA" w14:textId="77777777" w:rsidR="00B166B0" w:rsidRDefault="00B166B0" w:rsidP="00891B20"/>
    <w:p w14:paraId="20B23300" w14:textId="77777777" w:rsidR="00B166B0" w:rsidRDefault="00B166B0" w:rsidP="00B166B0">
      <w:r>
        <w:t>-- Enable DBMS_OUTPUT</w:t>
      </w:r>
    </w:p>
    <w:p w14:paraId="6F5B4051" w14:textId="77777777" w:rsidR="00B166B0" w:rsidRDefault="00B166B0" w:rsidP="00B166B0">
      <w:r>
        <w:t xml:space="preserve">SET SERVEROUTPUT </w:t>
      </w:r>
      <w:proofErr w:type="gramStart"/>
      <w:r>
        <w:t>ON;</w:t>
      </w:r>
      <w:proofErr w:type="gramEnd"/>
    </w:p>
    <w:p w14:paraId="1ABF61E8" w14:textId="77777777" w:rsidR="00B166B0" w:rsidRDefault="00B166B0" w:rsidP="00B166B0"/>
    <w:p w14:paraId="3B1BCC23" w14:textId="77777777" w:rsidR="00B166B0" w:rsidRDefault="00B166B0" w:rsidP="00B166B0">
      <w:r>
        <w:t>-- Execute the stored procedure</w:t>
      </w:r>
    </w:p>
    <w:p w14:paraId="34731FCD" w14:textId="77777777" w:rsidR="00B166B0" w:rsidRDefault="00B166B0" w:rsidP="00B166B0">
      <w:r>
        <w:t>BEGIN</w:t>
      </w:r>
    </w:p>
    <w:p w14:paraId="3F97C115" w14:textId="77777777" w:rsidR="00B166B0" w:rsidRDefault="00B166B0" w:rsidP="00B166B0">
      <w:r>
        <w:t xml:space="preserve">    </w:t>
      </w:r>
      <w:proofErr w:type="spellStart"/>
      <w:r>
        <w:t>spDonorDetails</w:t>
      </w:r>
      <w:proofErr w:type="spellEnd"/>
      <w:r>
        <w:t>('B004'</w:t>
      </w:r>
      <w:proofErr w:type="gramStart"/>
      <w:r>
        <w:t>);</w:t>
      </w:r>
      <w:proofErr w:type="gramEnd"/>
    </w:p>
    <w:p w14:paraId="3BD712A7" w14:textId="77777777" w:rsidR="00B166B0" w:rsidRDefault="00B166B0" w:rsidP="00B166B0">
      <w:proofErr w:type="gramStart"/>
      <w:r>
        <w:t>END;</w:t>
      </w:r>
      <w:proofErr w:type="gramEnd"/>
    </w:p>
    <w:p w14:paraId="74039344" w14:textId="44F36A35" w:rsidR="00B166B0" w:rsidRDefault="00B166B0" w:rsidP="00B166B0">
      <w:r>
        <w:t>/</w:t>
      </w:r>
    </w:p>
    <w:p w14:paraId="408B1579" w14:textId="77777777" w:rsidR="00B166B0" w:rsidRDefault="00B166B0" w:rsidP="00B166B0"/>
    <w:p w14:paraId="122FD4A4" w14:textId="6CA16661" w:rsidR="00B166B0" w:rsidRDefault="006E5879" w:rsidP="00B166B0">
      <w:r w:rsidRPr="006E5879">
        <w:rPr>
          <w:noProof/>
        </w:rPr>
        <w:drawing>
          <wp:inline distT="0" distB="0" distL="0" distR="0" wp14:anchorId="06E179B3" wp14:editId="78E56ABE">
            <wp:extent cx="7983064" cy="1486107"/>
            <wp:effectExtent l="0" t="0" r="0" b="0"/>
            <wp:docPr id="1369100990"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00990" name="Picture 1" descr="A close-up of a white background&#10;&#10;Description automatically generated"/>
                    <pic:cNvPicPr/>
                  </pic:nvPicPr>
                  <pic:blipFill>
                    <a:blip r:embed="rId24"/>
                    <a:stretch>
                      <a:fillRect/>
                    </a:stretch>
                  </pic:blipFill>
                  <pic:spPr>
                    <a:xfrm>
                      <a:off x="0" y="0"/>
                      <a:ext cx="7983064" cy="1486107"/>
                    </a:xfrm>
                    <a:prstGeom prst="rect">
                      <a:avLst/>
                    </a:prstGeom>
                  </pic:spPr>
                </pic:pic>
              </a:graphicData>
            </a:graphic>
          </wp:inline>
        </w:drawing>
      </w:r>
    </w:p>
    <w:p w14:paraId="7A40C44C" w14:textId="77777777" w:rsidR="009A2C6C" w:rsidRDefault="009A2C6C" w:rsidP="00B166B0"/>
    <w:p w14:paraId="1AA3FFC2" w14:textId="77777777" w:rsidR="009A2C6C" w:rsidRDefault="009A2C6C" w:rsidP="00B166B0"/>
    <w:p w14:paraId="6E5CAAE2" w14:textId="77777777" w:rsidR="009A2C6C" w:rsidRDefault="009A2C6C" w:rsidP="00B166B0"/>
    <w:p w14:paraId="55AD09A3" w14:textId="77777777" w:rsidR="009A2C6C" w:rsidRDefault="009A2C6C" w:rsidP="00B166B0"/>
    <w:p w14:paraId="3D87B108" w14:textId="77777777" w:rsidR="009A2C6C" w:rsidRDefault="009A2C6C" w:rsidP="00B166B0"/>
    <w:p w14:paraId="10EC89F1" w14:textId="77777777" w:rsidR="009A2C6C" w:rsidRDefault="009A2C6C" w:rsidP="00B166B0"/>
    <w:p w14:paraId="5DE2CE3F" w14:textId="77777777" w:rsidR="009A2C6C" w:rsidRDefault="009A2C6C" w:rsidP="00B166B0"/>
    <w:p w14:paraId="1EA077A3" w14:textId="77777777" w:rsidR="009A2C6C" w:rsidRDefault="009A2C6C" w:rsidP="00B166B0"/>
    <w:p w14:paraId="4B5E3761" w14:textId="77777777" w:rsidR="009A2C6C" w:rsidRDefault="009A2C6C" w:rsidP="00B166B0"/>
    <w:p w14:paraId="4BE998AD" w14:textId="77777777" w:rsidR="009A2C6C" w:rsidRDefault="009A2C6C" w:rsidP="00B166B0"/>
    <w:p w14:paraId="65B44DC8" w14:textId="03F47AF2" w:rsidR="00CF24A5" w:rsidRDefault="00CF24A5" w:rsidP="00CF24A5">
      <w:pPr>
        <w:pStyle w:val="Heading1"/>
      </w:pPr>
      <w:bookmarkStart w:id="5" w:name="_Toc181734651"/>
      <w:r>
        <w:lastRenderedPageBreak/>
        <w:t>Question 5 (Matching Sample Output)</w:t>
      </w:r>
      <w:bookmarkEnd w:id="5"/>
    </w:p>
    <w:p w14:paraId="3BDF3F11" w14:textId="77777777" w:rsidR="004D3796" w:rsidRDefault="004D3796" w:rsidP="004D3796">
      <w:r>
        <w:t xml:space="preserve">-- Creating the stored procedure </w:t>
      </w:r>
      <w:proofErr w:type="spellStart"/>
      <w:r>
        <w:t>spDonorDetails</w:t>
      </w:r>
      <w:proofErr w:type="spellEnd"/>
    </w:p>
    <w:p w14:paraId="7E83329C" w14:textId="77777777" w:rsidR="004D3796" w:rsidRDefault="004D3796" w:rsidP="004D3796">
      <w:r>
        <w:t xml:space="preserve">CREATE OR REPLACE PROCEDURE </w:t>
      </w:r>
      <w:proofErr w:type="spellStart"/>
      <w:proofErr w:type="gramStart"/>
      <w:r>
        <w:t>spDonorDetails</w:t>
      </w:r>
      <w:proofErr w:type="spellEnd"/>
      <w:r>
        <w:t>(</w:t>
      </w:r>
      <w:proofErr w:type="spellStart"/>
      <w:proofErr w:type="gramEnd"/>
      <w:r>
        <w:t>p_bike_id</w:t>
      </w:r>
      <w:proofErr w:type="spellEnd"/>
      <w:r>
        <w:t xml:space="preserve"> IN VARCHAR2) IS</w:t>
      </w:r>
    </w:p>
    <w:p w14:paraId="0A3976CC" w14:textId="77777777" w:rsidR="004D3796" w:rsidRDefault="004D3796" w:rsidP="004D3796">
      <w:r>
        <w:t xml:space="preserve">    -- Declare variables to hold the retrieved data</w:t>
      </w:r>
    </w:p>
    <w:p w14:paraId="598F27C8" w14:textId="77777777" w:rsidR="004D3796" w:rsidRDefault="004D3796" w:rsidP="004D3796">
      <w:r>
        <w:t xml:space="preserve">    </w:t>
      </w:r>
      <w:proofErr w:type="spellStart"/>
      <w:r>
        <w:t>v_donor_name</w:t>
      </w:r>
      <w:proofErr w:type="spellEnd"/>
      <w:r>
        <w:t xml:space="preserve"> VARCHAR2(100</w:t>
      </w:r>
      <w:proofErr w:type="gramStart"/>
      <w:r>
        <w:t>);</w:t>
      </w:r>
      <w:proofErr w:type="gramEnd"/>
    </w:p>
    <w:p w14:paraId="63F5FBEB" w14:textId="77777777" w:rsidR="004D3796" w:rsidRDefault="004D3796" w:rsidP="004D3796">
      <w:r>
        <w:t xml:space="preserve">    </w:t>
      </w:r>
      <w:proofErr w:type="spellStart"/>
      <w:r>
        <w:t>v_contact_no</w:t>
      </w:r>
      <w:proofErr w:type="spellEnd"/>
      <w:r>
        <w:t xml:space="preserve"> VARCHAR2(15</w:t>
      </w:r>
      <w:proofErr w:type="gramStart"/>
      <w:r>
        <w:t>);</w:t>
      </w:r>
      <w:proofErr w:type="gramEnd"/>
    </w:p>
    <w:p w14:paraId="6ECE6586" w14:textId="77777777" w:rsidR="004D3796" w:rsidRDefault="004D3796" w:rsidP="004D3796">
      <w:r>
        <w:t xml:space="preserve">    </w:t>
      </w:r>
      <w:proofErr w:type="spellStart"/>
      <w:r>
        <w:t>v_volunteer_fname</w:t>
      </w:r>
      <w:proofErr w:type="spellEnd"/>
      <w:r>
        <w:t xml:space="preserve"> VARCHAR2(50</w:t>
      </w:r>
      <w:proofErr w:type="gramStart"/>
      <w:r>
        <w:t>);</w:t>
      </w:r>
      <w:proofErr w:type="gramEnd"/>
    </w:p>
    <w:p w14:paraId="7F19A8E2" w14:textId="77777777" w:rsidR="004D3796" w:rsidRDefault="004D3796" w:rsidP="004D3796">
      <w:r>
        <w:t xml:space="preserve">    </w:t>
      </w:r>
      <w:proofErr w:type="spellStart"/>
      <w:r>
        <w:t>v_donation_date</w:t>
      </w:r>
      <w:proofErr w:type="spellEnd"/>
      <w:r>
        <w:t xml:space="preserve"> </w:t>
      </w:r>
      <w:proofErr w:type="gramStart"/>
      <w:r>
        <w:t>DATE;</w:t>
      </w:r>
      <w:proofErr w:type="gramEnd"/>
    </w:p>
    <w:p w14:paraId="1670D2D3" w14:textId="77777777" w:rsidR="004D3796" w:rsidRDefault="004D3796" w:rsidP="004D3796">
      <w:r>
        <w:t xml:space="preserve">    </w:t>
      </w:r>
      <w:proofErr w:type="spellStart"/>
      <w:r>
        <w:t>v_bike_description</w:t>
      </w:r>
      <w:proofErr w:type="spellEnd"/>
      <w:r>
        <w:t xml:space="preserve"> VARCHAR2(100</w:t>
      </w:r>
      <w:proofErr w:type="gramStart"/>
      <w:r>
        <w:t>);</w:t>
      </w:r>
      <w:proofErr w:type="gramEnd"/>
    </w:p>
    <w:p w14:paraId="0154B1B6" w14:textId="77777777" w:rsidR="004D3796" w:rsidRDefault="004D3796" w:rsidP="004D3796">
      <w:r>
        <w:t>BEGIN</w:t>
      </w:r>
    </w:p>
    <w:p w14:paraId="29324A6A" w14:textId="77777777" w:rsidR="004D3796" w:rsidRDefault="004D3796" w:rsidP="004D3796">
      <w:r>
        <w:t xml:space="preserve">    -- Select statement to retrieve donor and donation details</w:t>
      </w:r>
    </w:p>
    <w:p w14:paraId="095DA04D" w14:textId="77777777" w:rsidR="004D3796" w:rsidRDefault="004D3796" w:rsidP="004D3796">
      <w:r>
        <w:t xml:space="preserve">    SELECT </w:t>
      </w:r>
    </w:p>
    <w:p w14:paraId="67DB5624" w14:textId="77777777" w:rsidR="004D3796" w:rsidRDefault="004D3796" w:rsidP="004D3796">
      <w:r>
        <w:t xml:space="preserve">        </w:t>
      </w:r>
      <w:proofErr w:type="spellStart"/>
      <w:r>
        <w:t>d.DONOR_FNAME</w:t>
      </w:r>
      <w:proofErr w:type="spellEnd"/>
      <w:r>
        <w:t xml:space="preserve"> || ' ' || </w:t>
      </w:r>
      <w:proofErr w:type="spellStart"/>
      <w:proofErr w:type="gramStart"/>
      <w:r>
        <w:t>d.DONOR</w:t>
      </w:r>
      <w:proofErr w:type="gramEnd"/>
      <w:r>
        <w:t>_LNAME</w:t>
      </w:r>
      <w:proofErr w:type="spellEnd"/>
      <w:r>
        <w:t>,</w:t>
      </w:r>
    </w:p>
    <w:p w14:paraId="6484930E" w14:textId="77777777" w:rsidR="004D3796" w:rsidRDefault="004D3796" w:rsidP="004D3796">
      <w:r>
        <w:t xml:space="preserve">        </w:t>
      </w:r>
      <w:proofErr w:type="spellStart"/>
      <w:r>
        <w:t>d.CONTACT_NO</w:t>
      </w:r>
      <w:proofErr w:type="spellEnd"/>
      <w:r>
        <w:t>,</w:t>
      </w:r>
    </w:p>
    <w:p w14:paraId="4D0A7EDD" w14:textId="77777777" w:rsidR="004D3796" w:rsidRDefault="004D3796" w:rsidP="004D3796">
      <w:r>
        <w:t xml:space="preserve">        </w:t>
      </w:r>
      <w:proofErr w:type="spellStart"/>
      <w:r>
        <w:t>v.VOL_FNAME</w:t>
      </w:r>
      <w:proofErr w:type="spellEnd"/>
      <w:r>
        <w:t>,</w:t>
      </w:r>
    </w:p>
    <w:p w14:paraId="26B1CB04" w14:textId="77777777" w:rsidR="004D3796" w:rsidRDefault="004D3796" w:rsidP="004D3796">
      <w:r>
        <w:t xml:space="preserve">        </w:t>
      </w:r>
      <w:proofErr w:type="spellStart"/>
      <w:proofErr w:type="gramStart"/>
      <w:r>
        <w:t>don.DONATION</w:t>
      </w:r>
      <w:proofErr w:type="gramEnd"/>
      <w:r>
        <w:t>_DATE</w:t>
      </w:r>
      <w:proofErr w:type="spellEnd"/>
      <w:r>
        <w:t>,</w:t>
      </w:r>
    </w:p>
    <w:p w14:paraId="0DC60D0E" w14:textId="77777777" w:rsidR="004D3796" w:rsidRDefault="004D3796" w:rsidP="004D3796">
      <w:r>
        <w:t xml:space="preserve">        </w:t>
      </w:r>
      <w:proofErr w:type="spellStart"/>
      <w:proofErr w:type="gramStart"/>
      <w:r>
        <w:t>b.DESCRIPTION</w:t>
      </w:r>
      <w:proofErr w:type="spellEnd"/>
      <w:proofErr w:type="gramEnd"/>
    </w:p>
    <w:p w14:paraId="01EF9932" w14:textId="77777777" w:rsidR="004D3796" w:rsidRDefault="004D3796" w:rsidP="004D3796">
      <w:r>
        <w:t xml:space="preserve">    INTO </w:t>
      </w:r>
    </w:p>
    <w:p w14:paraId="5FD4D519" w14:textId="77777777" w:rsidR="004D3796" w:rsidRDefault="004D3796" w:rsidP="004D3796">
      <w:r>
        <w:t xml:space="preserve">        </w:t>
      </w:r>
      <w:proofErr w:type="spellStart"/>
      <w:r>
        <w:t>v_donor_name</w:t>
      </w:r>
      <w:proofErr w:type="spellEnd"/>
      <w:r>
        <w:t>,</w:t>
      </w:r>
    </w:p>
    <w:p w14:paraId="03001A4C" w14:textId="77777777" w:rsidR="004D3796" w:rsidRDefault="004D3796" w:rsidP="004D3796">
      <w:r>
        <w:t xml:space="preserve">        </w:t>
      </w:r>
      <w:proofErr w:type="spellStart"/>
      <w:r>
        <w:t>v_contact_no</w:t>
      </w:r>
      <w:proofErr w:type="spellEnd"/>
      <w:r>
        <w:t>,</w:t>
      </w:r>
    </w:p>
    <w:p w14:paraId="35FD838B" w14:textId="77777777" w:rsidR="004D3796" w:rsidRDefault="004D3796" w:rsidP="004D3796">
      <w:r>
        <w:t xml:space="preserve">        </w:t>
      </w:r>
      <w:proofErr w:type="spellStart"/>
      <w:r>
        <w:t>v_volunteer_fname</w:t>
      </w:r>
      <w:proofErr w:type="spellEnd"/>
      <w:r>
        <w:t>,</w:t>
      </w:r>
    </w:p>
    <w:p w14:paraId="59AC2C3C" w14:textId="77777777" w:rsidR="004D3796" w:rsidRDefault="004D3796" w:rsidP="004D3796">
      <w:r>
        <w:t xml:space="preserve">        </w:t>
      </w:r>
      <w:proofErr w:type="spellStart"/>
      <w:r>
        <w:t>v_donation_date</w:t>
      </w:r>
      <w:proofErr w:type="spellEnd"/>
      <w:r>
        <w:t>,</w:t>
      </w:r>
    </w:p>
    <w:p w14:paraId="3D29E83E" w14:textId="77777777" w:rsidR="004D3796" w:rsidRDefault="004D3796" w:rsidP="004D3796">
      <w:r>
        <w:t xml:space="preserve">        </w:t>
      </w:r>
      <w:proofErr w:type="spellStart"/>
      <w:r>
        <w:t>v_bike_description</w:t>
      </w:r>
      <w:proofErr w:type="spellEnd"/>
    </w:p>
    <w:p w14:paraId="0BBF6253" w14:textId="77777777" w:rsidR="004D3796" w:rsidRDefault="004D3796" w:rsidP="004D3796">
      <w:r>
        <w:t xml:space="preserve">    FROM </w:t>
      </w:r>
    </w:p>
    <w:p w14:paraId="482BCEC9" w14:textId="77777777" w:rsidR="004D3796" w:rsidRDefault="004D3796" w:rsidP="004D3796">
      <w:r>
        <w:t xml:space="preserve">        DONOR d</w:t>
      </w:r>
    </w:p>
    <w:p w14:paraId="53A8DD8B" w14:textId="77777777" w:rsidR="004D3796" w:rsidRDefault="004D3796" w:rsidP="004D3796">
      <w:r>
        <w:t xml:space="preserve">    JOIN </w:t>
      </w:r>
    </w:p>
    <w:p w14:paraId="10480640" w14:textId="77777777" w:rsidR="004D3796" w:rsidRDefault="004D3796" w:rsidP="004D3796">
      <w:r>
        <w:t xml:space="preserve">        DONATION don ON </w:t>
      </w:r>
      <w:proofErr w:type="spellStart"/>
      <w:proofErr w:type="gramStart"/>
      <w:r>
        <w:t>d.DONOR</w:t>
      </w:r>
      <w:proofErr w:type="gramEnd"/>
      <w:r>
        <w:t>_ID</w:t>
      </w:r>
      <w:proofErr w:type="spellEnd"/>
      <w:r>
        <w:t xml:space="preserve"> = </w:t>
      </w:r>
      <w:proofErr w:type="spellStart"/>
      <w:proofErr w:type="gramStart"/>
      <w:r>
        <w:t>don.DONOR</w:t>
      </w:r>
      <w:proofErr w:type="gramEnd"/>
      <w:r>
        <w:t>_ID</w:t>
      </w:r>
      <w:proofErr w:type="spellEnd"/>
    </w:p>
    <w:p w14:paraId="3624762E" w14:textId="77777777" w:rsidR="004D3796" w:rsidRDefault="004D3796" w:rsidP="004D3796">
      <w:r>
        <w:t xml:space="preserve">    JOIN </w:t>
      </w:r>
    </w:p>
    <w:p w14:paraId="2FD68DA4" w14:textId="77777777" w:rsidR="004D3796" w:rsidRDefault="004D3796" w:rsidP="004D3796">
      <w:r>
        <w:t xml:space="preserve">        VOLUNTEER v ON </w:t>
      </w:r>
      <w:proofErr w:type="spellStart"/>
      <w:proofErr w:type="gramStart"/>
      <w:r>
        <w:t>don.VOLUNTEER</w:t>
      </w:r>
      <w:proofErr w:type="gramEnd"/>
      <w:r>
        <w:t>_ID</w:t>
      </w:r>
      <w:proofErr w:type="spellEnd"/>
      <w:r>
        <w:t xml:space="preserve"> = </w:t>
      </w:r>
      <w:proofErr w:type="spellStart"/>
      <w:r>
        <w:t>v.VOL_ID</w:t>
      </w:r>
      <w:proofErr w:type="spellEnd"/>
    </w:p>
    <w:p w14:paraId="550498A1" w14:textId="77777777" w:rsidR="004D3796" w:rsidRDefault="004D3796" w:rsidP="004D3796">
      <w:r>
        <w:t xml:space="preserve">    JOIN </w:t>
      </w:r>
    </w:p>
    <w:p w14:paraId="2C604057" w14:textId="77777777" w:rsidR="004D3796" w:rsidRDefault="004D3796" w:rsidP="004D3796">
      <w:r>
        <w:t xml:space="preserve">        BIKE b ON </w:t>
      </w:r>
      <w:proofErr w:type="spellStart"/>
      <w:proofErr w:type="gramStart"/>
      <w:r>
        <w:t>don.BIKE</w:t>
      </w:r>
      <w:proofErr w:type="gramEnd"/>
      <w:r>
        <w:t>_ID</w:t>
      </w:r>
      <w:proofErr w:type="spellEnd"/>
      <w:r>
        <w:t xml:space="preserve"> = </w:t>
      </w:r>
      <w:proofErr w:type="spellStart"/>
      <w:proofErr w:type="gramStart"/>
      <w:r>
        <w:t>b.BIKE</w:t>
      </w:r>
      <w:proofErr w:type="gramEnd"/>
      <w:r>
        <w:t>_ID</w:t>
      </w:r>
      <w:proofErr w:type="spellEnd"/>
    </w:p>
    <w:p w14:paraId="03911A02" w14:textId="77777777" w:rsidR="004D3796" w:rsidRDefault="004D3796" w:rsidP="004D3796">
      <w:r>
        <w:t xml:space="preserve">    </w:t>
      </w:r>
      <w:proofErr w:type="gramStart"/>
      <w:r>
        <w:t>WHERE</w:t>
      </w:r>
      <w:proofErr w:type="gramEnd"/>
      <w:r>
        <w:t xml:space="preserve"> </w:t>
      </w:r>
    </w:p>
    <w:p w14:paraId="709F6E61" w14:textId="77777777" w:rsidR="004D3796" w:rsidRDefault="004D3796" w:rsidP="004D3796">
      <w:r>
        <w:t xml:space="preserve">        </w:t>
      </w:r>
      <w:proofErr w:type="spellStart"/>
      <w:proofErr w:type="gramStart"/>
      <w:r>
        <w:t>don.BIKE</w:t>
      </w:r>
      <w:proofErr w:type="gramEnd"/>
      <w:r>
        <w:t>_ID</w:t>
      </w:r>
      <w:proofErr w:type="spellEnd"/>
      <w:r>
        <w:t xml:space="preserve"> = </w:t>
      </w:r>
      <w:proofErr w:type="spellStart"/>
      <w:r>
        <w:t>p_bike_</w:t>
      </w:r>
      <w:proofErr w:type="gramStart"/>
      <w:r>
        <w:t>id</w:t>
      </w:r>
      <w:proofErr w:type="spellEnd"/>
      <w:r>
        <w:t>;</w:t>
      </w:r>
      <w:proofErr w:type="gramEnd"/>
    </w:p>
    <w:p w14:paraId="2F5A6D29" w14:textId="77777777" w:rsidR="004D3796" w:rsidRDefault="004D3796" w:rsidP="004D3796">
      <w:r>
        <w:lastRenderedPageBreak/>
        <w:t xml:space="preserve">    </w:t>
      </w:r>
    </w:p>
    <w:p w14:paraId="3B1A835B" w14:textId="77777777" w:rsidR="004D3796" w:rsidRDefault="004D3796" w:rsidP="004D3796">
      <w:r>
        <w:t xml:space="preserve">    -- Display the retrieved information</w:t>
      </w:r>
    </w:p>
    <w:p w14:paraId="032DFC26" w14:textId="77777777" w:rsidR="004D3796" w:rsidRDefault="004D3796" w:rsidP="004D3796">
      <w:r>
        <w:t xml:space="preserve">    DBMS_OUTPUT.PUT_</w:t>
      </w:r>
      <w:proofErr w:type="gramStart"/>
      <w:r>
        <w:t>LINE(</w:t>
      </w:r>
      <w:proofErr w:type="gramEnd"/>
      <w:r>
        <w:t xml:space="preserve">'ATTENTION: ' || </w:t>
      </w:r>
      <w:proofErr w:type="spellStart"/>
      <w:r>
        <w:t>v_donor_name</w:t>
      </w:r>
      <w:proofErr w:type="spellEnd"/>
      <w:r>
        <w:t xml:space="preserve"> || ' assisted by: ' || </w:t>
      </w:r>
      <w:proofErr w:type="spellStart"/>
      <w:r>
        <w:t>v_volunteer_fname</w:t>
      </w:r>
      <w:proofErr w:type="spellEnd"/>
      <w:r>
        <w:t xml:space="preserve"> || </w:t>
      </w:r>
    </w:p>
    <w:p w14:paraId="162EF93A" w14:textId="77777777" w:rsidR="004D3796" w:rsidRDefault="004D3796" w:rsidP="004D3796">
      <w:r>
        <w:t xml:space="preserve">                         ', donated the ' || </w:t>
      </w:r>
      <w:proofErr w:type="spellStart"/>
      <w:r>
        <w:t>v_bike_description</w:t>
      </w:r>
      <w:proofErr w:type="spellEnd"/>
      <w:r>
        <w:t xml:space="preserve"> || ' on the ' || TO_</w:t>
      </w:r>
      <w:proofErr w:type="gramStart"/>
      <w:r>
        <w:t>CHAR(</w:t>
      </w:r>
      <w:proofErr w:type="spellStart"/>
      <w:proofErr w:type="gramEnd"/>
      <w:r>
        <w:t>v_donation_date</w:t>
      </w:r>
      <w:proofErr w:type="spellEnd"/>
      <w:r>
        <w:t>, 'DD-MON-YY')</w:t>
      </w:r>
      <w:proofErr w:type="gramStart"/>
      <w:r>
        <w:t>);</w:t>
      </w:r>
      <w:proofErr w:type="gramEnd"/>
    </w:p>
    <w:p w14:paraId="231BDB20" w14:textId="77777777" w:rsidR="004D3796" w:rsidRDefault="004D3796" w:rsidP="004D3796">
      <w:r>
        <w:t>EXCEPTION</w:t>
      </w:r>
    </w:p>
    <w:p w14:paraId="7EB215D1" w14:textId="77777777" w:rsidR="004D3796" w:rsidRDefault="004D3796" w:rsidP="004D3796">
      <w:r>
        <w:t xml:space="preserve">    WHEN NO_DATA_FOUND THEN</w:t>
      </w:r>
    </w:p>
    <w:p w14:paraId="10FBDFCD" w14:textId="77777777" w:rsidR="004D3796" w:rsidRDefault="004D3796" w:rsidP="004D3796">
      <w:r>
        <w:t xml:space="preserve">        DBMS_OUTPUT.PUT_</w:t>
      </w:r>
      <w:proofErr w:type="gramStart"/>
      <w:r>
        <w:t>LINE(</w:t>
      </w:r>
      <w:proofErr w:type="gramEnd"/>
      <w:r>
        <w:t>'No donation found for the specified Bike ID.'</w:t>
      </w:r>
      <w:proofErr w:type="gramStart"/>
      <w:r>
        <w:t>);</w:t>
      </w:r>
      <w:proofErr w:type="gramEnd"/>
    </w:p>
    <w:p w14:paraId="29C56C1A" w14:textId="77777777" w:rsidR="004D3796" w:rsidRDefault="004D3796" w:rsidP="004D3796">
      <w:r>
        <w:t xml:space="preserve">    WHEN OTHERS THEN</w:t>
      </w:r>
    </w:p>
    <w:p w14:paraId="15D0F6DE" w14:textId="77777777" w:rsidR="004D3796" w:rsidRDefault="004D3796" w:rsidP="004D3796">
      <w:r>
        <w:t xml:space="preserve">        DBMS_OUTPUT.PUT_</w:t>
      </w:r>
      <w:proofErr w:type="gramStart"/>
      <w:r>
        <w:t>LINE(</w:t>
      </w:r>
      <w:proofErr w:type="gramEnd"/>
      <w:r>
        <w:t>'An error occurred: ' || SQLERRM</w:t>
      </w:r>
      <w:proofErr w:type="gramStart"/>
      <w:r>
        <w:t>);</w:t>
      </w:r>
      <w:proofErr w:type="gramEnd"/>
    </w:p>
    <w:p w14:paraId="0C9B58D3" w14:textId="77777777" w:rsidR="004D3796" w:rsidRDefault="004D3796" w:rsidP="004D3796">
      <w:proofErr w:type="gramStart"/>
      <w:r>
        <w:t>END;</w:t>
      </w:r>
      <w:proofErr w:type="gramEnd"/>
    </w:p>
    <w:p w14:paraId="3EAB56A4" w14:textId="77777777" w:rsidR="004D3796" w:rsidRDefault="004D3796" w:rsidP="004D3796">
      <w:r>
        <w:t>/</w:t>
      </w:r>
    </w:p>
    <w:p w14:paraId="4E27B010" w14:textId="77777777" w:rsidR="004D3796" w:rsidRDefault="004D3796" w:rsidP="004D3796"/>
    <w:p w14:paraId="639A3186" w14:textId="77777777" w:rsidR="004D3796" w:rsidRDefault="004D3796" w:rsidP="004D3796"/>
    <w:p w14:paraId="2D6AC81C" w14:textId="77777777" w:rsidR="004D3796" w:rsidRDefault="004D3796" w:rsidP="004D3796">
      <w:r>
        <w:t>-- Enable DBMS_OUTPUT</w:t>
      </w:r>
    </w:p>
    <w:p w14:paraId="748B9942" w14:textId="77777777" w:rsidR="004D3796" w:rsidRDefault="004D3796" w:rsidP="004D3796">
      <w:r>
        <w:t xml:space="preserve">SET SERVEROUTPUT </w:t>
      </w:r>
      <w:proofErr w:type="gramStart"/>
      <w:r>
        <w:t>ON;</w:t>
      </w:r>
      <w:proofErr w:type="gramEnd"/>
    </w:p>
    <w:p w14:paraId="2A8376EF" w14:textId="77777777" w:rsidR="004D3796" w:rsidRDefault="004D3796" w:rsidP="004D3796"/>
    <w:p w14:paraId="10766F57" w14:textId="77777777" w:rsidR="004D3796" w:rsidRDefault="004D3796" w:rsidP="004D3796">
      <w:r>
        <w:t>-- Execute the stored procedure</w:t>
      </w:r>
    </w:p>
    <w:p w14:paraId="2A9A1F25" w14:textId="77777777" w:rsidR="004D3796" w:rsidRDefault="004D3796" w:rsidP="004D3796">
      <w:r>
        <w:t>BEGIN</w:t>
      </w:r>
    </w:p>
    <w:p w14:paraId="75A98D4E" w14:textId="77777777" w:rsidR="004D3796" w:rsidRDefault="004D3796" w:rsidP="004D3796">
      <w:r>
        <w:t xml:space="preserve">    </w:t>
      </w:r>
      <w:proofErr w:type="spellStart"/>
      <w:r>
        <w:t>spDonorDetails</w:t>
      </w:r>
      <w:proofErr w:type="spellEnd"/>
      <w:r>
        <w:t>('B004'</w:t>
      </w:r>
      <w:proofErr w:type="gramStart"/>
      <w:r>
        <w:t>);</w:t>
      </w:r>
      <w:proofErr w:type="gramEnd"/>
    </w:p>
    <w:p w14:paraId="049ED264" w14:textId="77777777" w:rsidR="004D3796" w:rsidRDefault="004D3796" w:rsidP="004D3796">
      <w:proofErr w:type="gramStart"/>
      <w:r>
        <w:t>END;</w:t>
      </w:r>
      <w:proofErr w:type="gramEnd"/>
    </w:p>
    <w:p w14:paraId="0E562BD7" w14:textId="5BF9ECEA" w:rsidR="00CF24A5" w:rsidRDefault="004D3796" w:rsidP="004D3796">
      <w:r>
        <w:t>/</w:t>
      </w:r>
    </w:p>
    <w:p w14:paraId="1BA8D1B0" w14:textId="64DD3B38" w:rsidR="00CF24A5" w:rsidRDefault="004D3796" w:rsidP="00B166B0">
      <w:r w:rsidRPr="004D3796">
        <w:rPr>
          <w:noProof/>
        </w:rPr>
        <w:drawing>
          <wp:inline distT="0" distB="0" distL="0" distR="0" wp14:anchorId="1635D19A" wp14:editId="619340A3">
            <wp:extent cx="7240010" cy="1476581"/>
            <wp:effectExtent l="0" t="0" r="0" b="9525"/>
            <wp:docPr id="213141701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17012" name="Picture 1" descr="A black text on a white background&#10;&#10;Description automatically generated"/>
                    <pic:cNvPicPr/>
                  </pic:nvPicPr>
                  <pic:blipFill>
                    <a:blip r:embed="rId25"/>
                    <a:stretch>
                      <a:fillRect/>
                    </a:stretch>
                  </pic:blipFill>
                  <pic:spPr>
                    <a:xfrm>
                      <a:off x="0" y="0"/>
                      <a:ext cx="7240010" cy="1476581"/>
                    </a:xfrm>
                    <a:prstGeom prst="rect">
                      <a:avLst/>
                    </a:prstGeom>
                  </pic:spPr>
                </pic:pic>
              </a:graphicData>
            </a:graphic>
          </wp:inline>
        </w:drawing>
      </w:r>
    </w:p>
    <w:p w14:paraId="5E2B234B" w14:textId="1ADC9766" w:rsidR="00CF24A5" w:rsidRDefault="00CF24A5" w:rsidP="00B166B0">
      <w:r>
        <w:br w:type="page"/>
      </w:r>
    </w:p>
    <w:p w14:paraId="7E671DE7" w14:textId="77777777" w:rsidR="00CF24A5" w:rsidRDefault="00CF24A5" w:rsidP="00B166B0"/>
    <w:p w14:paraId="30670170" w14:textId="2E936EB4" w:rsidR="009A2C6C" w:rsidRDefault="003F0DDF" w:rsidP="003F0DDF">
      <w:pPr>
        <w:pStyle w:val="Heading1"/>
      </w:pPr>
      <w:bookmarkStart w:id="6" w:name="_Toc181734652"/>
      <w:r>
        <w:t>Question 6</w:t>
      </w:r>
      <w:bookmarkEnd w:id="6"/>
    </w:p>
    <w:p w14:paraId="5E32A9F7" w14:textId="77777777" w:rsidR="003F0DDF" w:rsidRDefault="003F0DDF" w:rsidP="00B166B0"/>
    <w:p w14:paraId="6DF40573" w14:textId="7E3E7A53" w:rsidR="0004144A" w:rsidRDefault="0004144A" w:rsidP="0004144A">
      <w:pPr>
        <w:pStyle w:val="ListParagraph"/>
        <w:numPr>
          <w:ilvl w:val="0"/>
          <w:numId w:val="2"/>
        </w:numPr>
      </w:pPr>
      <w:r>
        <w:t xml:space="preserve"> </w:t>
      </w:r>
    </w:p>
    <w:p w14:paraId="4913680F" w14:textId="77777777" w:rsidR="006C4F3E" w:rsidRDefault="006C4F3E" w:rsidP="006C4F3E">
      <w:r>
        <w:t>-- Create a function to calculate the total value of bikes donated by a specific donor</w:t>
      </w:r>
    </w:p>
    <w:p w14:paraId="088BF419" w14:textId="77777777" w:rsidR="006C4F3E" w:rsidRDefault="006C4F3E" w:rsidP="006C4F3E">
      <w:r>
        <w:t xml:space="preserve">CREATE OR REPLACE FUNCTION </w:t>
      </w:r>
      <w:proofErr w:type="spellStart"/>
      <w:r>
        <w:t>fn_total_donation_</w:t>
      </w:r>
      <w:proofErr w:type="gramStart"/>
      <w:r>
        <w:t>value</w:t>
      </w:r>
      <w:proofErr w:type="spellEnd"/>
      <w:r>
        <w:t>(</w:t>
      </w:r>
      <w:proofErr w:type="spellStart"/>
      <w:proofErr w:type="gramEnd"/>
      <w:r>
        <w:t>p_donor_id</w:t>
      </w:r>
      <w:proofErr w:type="spellEnd"/>
      <w:r>
        <w:t xml:space="preserve"> IN VARCHAR2) RETURN NUMBER IS</w:t>
      </w:r>
    </w:p>
    <w:p w14:paraId="7C202517" w14:textId="77777777" w:rsidR="006C4F3E" w:rsidRDefault="006C4F3E" w:rsidP="006C4F3E">
      <w:r>
        <w:t xml:space="preserve">    -- Declare a variable to hold the total value</w:t>
      </w:r>
    </w:p>
    <w:p w14:paraId="783BE487" w14:textId="77777777" w:rsidR="006C4F3E" w:rsidRDefault="006C4F3E" w:rsidP="006C4F3E">
      <w:r>
        <w:t xml:space="preserve">    </w:t>
      </w:r>
      <w:proofErr w:type="spellStart"/>
      <w:r>
        <w:t>v_total_value</w:t>
      </w:r>
      <w:proofErr w:type="spellEnd"/>
      <w:r>
        <w:t xml:space="preserve"> </w:t>
      </w:r>
      <w:proofErr w:type="gramStart"/>
      <w:r>
        <w:t>NUMBER :</w:t>
      </w:r>
      <w:proofErr w:type="gramEnd"/>
      <w:r>
        <w:t xml:space="preserve">= </w:t>
      </w:r>
      <w:proofErr w:type="gramStart"/>
      <w:r>
        <w:t>0;</w:t>
      </w:r>
      <w:proofErr w:type="gramEnd"/>
    </w:p>
    <w:p w14:paraId="2CBB14F1" w14:textId="77777777" w:rsidR="006C4F3E" w:rsidRDefault="006C4F3E" w:rsidP="006C4F3E">
      <w:r>
        <w:t>BEGIN</w:t>
      </w:r>
    </w:p>
    <w:p w14:paraId="201F2BCF" w14:textId="77777777" w:rsidR="006C4F3E" w:rsidRDefault="006C4F3E" w:rsidP="006C4F3E">
      <w:r>
        <w:t xml:space="preserve">    -- Select statement to sum the value of donations by the donor</w:t>
      </w:r>
    </w:p>
    <w:p w14:paraId="66E057E6" w14:textId="77777777" w:rsidR="006C4F3E" w:rsidRDefault="006C4F3E" w:rsidP="006C4F3E">
      <w:r>
        <w:t xml:space="preserve">    SELECT SUM(VALUE) INTO </w:t>
      </w:r>
      <w:proofErr w:type="spellStart"/>
      <w:r>
        <w:t>v_total_value</w:t>
      </w:r>
      <w:proofErr w:type="spellEnd"/>
    </w:p>
    <w:p w14:paraId="4798F922" w14:textId="77777777" w:rsidR="006C4F3E" w:rsidRDefault="006C4F3E" w:rsidP="006C4F3E">
      <w:r>
        <w:t xml:space="preserve">    FROM DONATION</w:t>
      </w:r>
    </w:p>
    <w:p w14:paraId="529A5A61" w14:textId="77777777" w:rsidR="006C4F3E" w:rsidRDefault="006C4F3E" w:rsidP="006C4F3E">
      <w:r>
        <w:t xml:space="preserve">    WHERE DONOR_ID = </w:t>
      </w:r>
      <w:proofErr w:type="spellStart"/>
      <w:r>
        <w:t>p_donor_</w:t>
      </w:r>
      <w:proofErr w:type="gramStart"/>
      <w:r>
        <w:t>id</w:t>
      </w:r>
      <w:proofErr w:type="spellEnd"/>
      <w:r>
        <w:t>;</w:t>
      </w:r>
      <w:proofErr w:type="gramEnd"/>
    </w:p>
    <w:p w14:paraId="068A0A97" w14:textId="77777777" w:rsidR="006C4F3E" w:rsidRDefault="006C4F3E" w:rsidP="006C4F3E"/>
    <w:p w14:paraId="78C5040A" w14:textId="77777777" w:rsidR="006C4F3E" w:rsidRDefault="006C4F3E" w:rsidP="006C4F3E">
      <w:r>
        <w:t xml:space="preserve">    -- Return the total value</w:t>
      </w:r>
    </w:p>
    <w:p w14:paraId="3938F4E3" w14:textId="77777777" w:rsidR="006C4F3E" w:rsidRDefault="006C4F3E" w:rsidP="006C4F3E">
      <w:r>
        <w:t xml:space="preserve">    RETURN </w:t>
      </w:r>
      <w:proofErr w:type="spellStart"/>
      <w:r>
        <w:t>v_total_</w:t>
      </w:r>
      <w:proofErr w:type="gramStart"/>
      <w:r>
        <w:t>value</w:t>
      </w:r>
      <w:proofErr w:type="spellEnd"/>
      <w:r>
        <w:t>;</w:t>
      </w:r>
      <w:proofErr w:type="gramEnd"/>
    </w:p>
    <w:p w14:paraId="591768AD" w14:textId="77777777" w:rsidR="006C4F3E" w:rsidRDefault="006C4F3E" w:rsidP="006C4F3E">
      <w:r>
        <w:t>EXCEPTION</w:t>
      </w:r>
    </w:p>
    <w:p w14:paraId="7217A83C" w14:textId="77777777" w:rsidR="006C4F3E" w:rsidRDefault="006C4F3E" w:rsidP="006C4F3E">
      <w:r>
        <w:t xml:space="preserve">    WHEN NO_DATA_FOUND THEN</w:t>
      </w:r>
    </w:p>
    <w:p w14:paraId="109DFB83" w14:textId="77777777" w:rsidR="006C4F3E" w:rsidRDefault="006C4F3E" w:rsidP="006C4F3E">
      <w:r>
        <w:t xml:space="preserve">        -- Handle case where no donations found for the given donor</w:t>
      </w:r>
    </w:p>
    <w:p w14:paraId="17C691DB" w14:textId="77777777" w:rsidR="006C4F3E" w:rsidRDefault="006C4F3E" w:rsidP="006C4F3E">
      <w:r>
        <w:t xml:space="preserve">        RETURN </w:t>
      </w:r>
      <w:proofErr w:type="gramStart"/>
      <w:r>
        <w:t>0;</w:t>
      </w:r>
      <w:proofErr w:type="gramEnd"/>
    </w:p>
    <w:p w14:paraId="37D63A0D" w14:textId="77777777" w:rsidR="006C4F3E" w:rsidRDefault="006C4F3E" w:rsidP="006C4F3E">
      <w:r>
        <w:t xml:space="preserve">    WHEN OTHERS THEN</w:t>
      </w:r>
    </w:p>
    <w:p w14:paraId="307DE71B" w14:textId="77777777" w:rsidR="006C4F3E" w:rsidRDefault="006C4F3E" w:rsidP="006C4F3E">
      <w:r>
        <w:t xml:space="preserve">        -- Handle any other exceptions</w:t>
      </w:r>
    </w:p>
    <w:p w14:paraId="6917BD3D" w14:textId="77777777" w:rsidR="006C4F3E" w:rsidRDefault="006C4F3E" w:rsidP="006C4F3E">
      <w:r>
        <w:t xml:space="preserve">        DBMS_OUTPUT.PUT_</w:t>
      </w:r>
      <w:proofErr w:type="gramStart"/>
      <w:r>
        <w:t>LINE(</w:t>
      </w:r>
      <w:proofErr w:type="gramEnd"/>
      <w:r>
        <w:t>'An error occurred: ' || SQLERRM</w:t>
      </w:r>
      <w:proofErr w:type="gramStart"/>
      <w:r>
        <w:t>);</w:t>
      </w:r>
      <w:proofErr w:type="gramEnd"/>
    </w:p>
    <w:p w14:paraId="4EC3C379" w14:textId="77777777" w:rsidR="006C4F3E" w:rsidRDefault="006C4F3E" w:rsidP="006C4F3E">
      <w:r>
        <w:t xml:space="preserve">        RETURN </w:t>
      </w:r>
      <w:proofErr w:type="gramStart"/>
      <w:r>
        <w:t>NULL;</w:t>
      </w:r>
      <w:proofErr w:type="gramEnd"/>
    </w:p>
    <w:p w14:paraId="472ECB87" w14:textId="77777777" w:rsidR="006C4F3E" w:rsidRDefault="006C4F3E" w:rsidP="006C4F3E">
      <w:proofErr w:type="gramStart"/>
      <w:r>
        <w:t>END;</w:t>
      </w:r>
      <w:proofErr w:type="gramEnd"/>
    </w:p>
    <w:p w14:paraId="411FC84A" w14:textId="6942DA53" w:rsidR="0004144A" w:rsidRDefault="006C4F3E" w:rsidP="006C4F3E">
      <w:r>
        <w:t>/</w:t>
      </w:r>
    </w:p>
    <w:p w14:paraId="34AE7A5D" w14:textId="77777777" w:rsidR="006C4F3E" w:rsidRDefault="006C4F3E" w:rsidP="006C4F3E"/>
    <w:p w14:paraId="220A6C2F" w14:textId="4582BDDE" w:rsidR="006C4F3E" w:rsidRDefault="002A217F" w:rsidP="006C4F3E">
      <w:r w:rsidRPr="002A217F">
        <w:rPr>
          <w:noProof/>
        </w:rPr>
        <w:drawing>
          <wp:inline distT="0" distB="0" distL="0" distR="0" wp14:anchorId="43BACC6F" wp14:editId="1E2CC3CE">
            <wp:extent cx="3877216" cy="847843"/>
            <wp:effectExtent l="0" t="0" r="9525" b="9525"/>
            <wp:docPr id="115655731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7311" name="Picture 1" descr="A black text on a white background&#10;&#10;Description automatically generated"/>
                    <pic:cNvPicPr/>
                  </pic:nvPicPr>
                  <pic:blipFill>
                    <a:blip r:embed="rId26"/>
                    <a:stretch>
                      <a:fillRect/>
                    </a:stretch>
                  </pic:blipFill>
                  <pic:spPr>
                    <a:xfrm>
                      <a:off x="0" y="0"/>
                      <a:ext cx="3877216" cy="847843"/>
                    </a:xfrm>
                    <a:prstGeom prst="rect">
                      <a:avLst/>
                    </a:prstGeom>
                  </pic:spPr>
                </pic:pic>
              </a:graphicData>
            </a:graphic>
          </wp:inline>
        </w:drawing>
      </w:r>
    </w:p>
    <w:p w14:paraId="7EECD0AB" w14:textId="5E0E20F6" w:rsidR="0004144A" w:rsidRDefault="0004144A" w:rsidP="0004144A">
      <w:pPr>
        <w:pStyle w:val="ListParagraph"/>
        <w:numPr>
          <w:ilvl w:val="0"/>
          <w:numId w:val="2"/>
        </w:numPr>
      </w:pPr>
      <w:r>
        <w:t xml:space="preserve"> </w:t>
      </w:r>
    </w:p>
    <w:p w14:paraId="685D7B98" w14:textId="77777777" w:rsidR="001F7DD0" w:rsidRDefault="001F7DD0" w:rsidP="001F7DD0">
      <w:r>
        <w:t>-- Enable DBMS_OUTPUT</w:t>
      </w:r>
    </w:p>
    <w:p w14:paraId="655B669C" w14:textId="77777777" w:rsidR="001F7DD0" w:rsidRDefault="001F7DD0" w:rsidP="001F7DD0">
      <w:r>
        <w:t xml:space="preserve">SET SERVEROUTPUT </w:t>
      </w:r>
      <w:proofErr w:type="gramStart"/>
      <w:r>
        <w:t>ON;</w:t>
      </w:r>
      <w:proofErr w:type="gramEnd"/>
    </w:p>
    <w:p w14:paraId="7E7C5A31" w14:textId="77777777" w:rsidR="001F7DD0" w:rsidRDefault="001F7DD0" w:rsidP="001F7DD0"/>
    <w:p w14:paraId="039CFCBF" w14:textId="77777777" w:rsidR="001F7DD0" w:rsidRDefault="001F7DD0" w:rsidP="001F7DD0">
      <w:r>
        <w:t>-- Execute the function to get the total donation value for a specific donor</w:t>
      </w:r>
    </w:p>
    <w:p w14:paraId="3898D114" w14:textId="77777777" w:rsidR="001F7DD0" w:rsidRDefault="001F7DD0" w:rsidP="001F7DD0">
      <w:r>
        <w:t>DECLARE</w:t>
      </w:r>
    </w:p>
    <w:p w14:paraId="5999ADC0" w14:textId="77777777" w:rsidR="001F7DD0" w:rsidRDefault="001F7DD0" w:rsidP="001F7DD0">
      <w:r>
        <w:t xml:space="preserve">    </w:t>
      </w:r>
      <w:proofErr w:type="spellStart"/>
      <w:r>
        <w:t>v_donor_id</w:t>
      </w:r>
      <w:proofErr w:type="spellEnd"/>
      <w:r>
        <w:t xml:space="preserve"> VARCHAR2(10</w:t>
      </w:r>
      <w:proofErr w:type="gramStart"/>
      <w:r>
        <w:t>) :</w:t>
      </w:r>
      <w:proofErr w:type="gramEnd"/>
      <w:r>
        <w:t>= 'DID11'; -- Example donor ID</w:t>
      </w:r>
    </w:p>
    <w:p w14:paraId="77AB9582" w14:textId="77777777" w:rsidR="001F7DD0" w:rsidRDefault="001F7DD0" w:rsidP="001F7DD0">
      <w:r>
        <w:t xml:space="preserve">    </w:t>
      </w:r>
      <w:proofErr w:type="spellStart"/>
      <w:r>
        <w:t>v_total_value</w:t>
      </w:r>
      <w:proofErr w:type="spellEnd"/>
      <w:r>
        <w:t xml:space="preserve"> </w:t>
      </w:r>
      <w:proofErr w:type="gramStart"/>
      <w:r>
        <w:t>NUMBER;</w:t>
      </w:r>
      <w:proofErr w:type="gramEnd"/>
    </w:p>
    <w:p w14:paraId="0C93989C" w14:textId="77777777" w:rsidR="001F7DD0" w:rsidRDefault="001F7DD0" w:rsidP="001F7DD0">
      <w:r>
        <w:t>BEGIN</w:t>
      </w:r>
    </w:p>
    <w:p w14:paraId="1552603B" w14:textId="77777777" w:rsidR="001F7DD0" w:rsidRDefault="001F7DD0" w:rsidP="001F7DD0">
      <w:r>
        <w:t xml:space="preserve">    -- Call the function</w:t>
      </w:r>
    </w:p>
    <w:p w14:paraId="14427CD2" w14:textId="77777777" w:rsidR="001F7DD0" w:rsidRDefault="001F7DD0" w:rsidP="001F7DD0">
      <w:r>
        <w:t xml:space="preserve">    </w:t>
      </w:r>
      <w:proofErr w:type="spellStart"/>
      <w:r>
        <w:t>v_total_</w:t>
      </w:r>
      <w:proofErr w:type="gramStart"/>
      <w:r>
        <w:t>value</w:t>
      </w:r>
      <w:proofErr w:type="spellEnd"/>
      <w:r>
        <w:t xml:space="preserve"> :</w:t>
      </w:r>
      <w:proofErr w:type="gramEnd"/>
      <w:r>
        <w:t xml:space="preserve">= </w:t>
      </w:r>
      <w:proofErr w:type="spellStart"/>
      <w:r>
        <w:t>fn_total_donation_value</w:t>
      </w:r>
      <w:proofErr w:type="spellEnd"/>
      <w:r>
        <w:t>(</w:t>
      </w:r>
      <w:proofErr w:type="spellStart"/>
      <w:r>
        <w:t>v_donor_id</w:t>
      </w:r>
      <w:proofErr w:type="spellEnd"/>
      <w:proofErr w:type="gramStart"/>
      <w:r>
        <w:t>);</w:t>
      </w:r>
      <w:proofErr w:type="gramEnd"/>
    </w:p>
    <w:p w14:paraId="55BB3F68" w14:textId="77777777" w:rsidR="001F7DD0" w:rsidRDefault="001F7DD0" w:rsidP="001F7DD0">
      <w:r>
        <w:t xml:space="preserve">    </w:t>
      </w:r>
    </w:p>
    <w:p w14:paraId="0B7C5EB0" w14:textId="77777777" w:rsidR="001F7DD0" w:rsidRDefault="001F7DD0" w:rsidP="001F7DD0">
      <w:r>
        <w:t xml:space="preserve">    -- Display the result</w:t>
      </w:r>
    </w:p>
    <w:p w14:paraId="3D493A9D" w14:textId="77777777" w:rsidR="001F7DD0" w:rsidRDefault="001F7DD0" w:rsidP="001F7DD0">
      <w:r>
        <w:t xml:space="preserve">    DBMS_OUTPUT.PUT_</w:t>
      </w:r>
      <w:proofErr w:type="gramStart"/>
      <w:r>
        <w:t>LINE(</w:t>
      </w:r>
      <w:proofErr w:type="gramEnd"/>
      <w:r>
        <w:t xml:space="preserve">'Total value of bikes donated by donor ' || </w:t>
      </w:r>
      <w:proofErr w:type="spellStart"/>
      <w:r>
        <w:t>v_donor_id</w:t>
      </w:r>
      <w:proofErr w:type="spellEnd"/>
      <w:r>
        <w:t xml:space="preserve"> || ': R' || </w:t>
      </w:r>
      <w:proofErr w:type="spellStart"/>
      <w:r>
        <w:t>v_total_value</w:t>
      </w:r>
      <w:proofErr w:type="spellEnd"/>
      <w:proofErr w:type="gramStart"/>
      <w:r>
        <w:t>);</w:t>
      </w:r>
      <w:proofErr w:type="gramEnd"/>
    </w:p>
    <w:p w14:paraId="3D5A671C" w14:textId="77777777" w:rsidR="001F7DD0" w:rsidRDefault="001F7DD0" w:rsidP="001F7DD0">
      <w:proofErr w:type="gramStart"/>
      <w:r>
        <w:t>END;</w:t>
      </w:r>
      <w:proofErr w:type="gramEnd"/>
    </w:p>
    <w:p w14:paraId="717482C9" w14:textId="5032815A" w:rsidR="0004144A" w:rsidRDefault="001F7DD0" w:rsidP="001F7DD0">
      <w:r>
        <w:t>/</w:t>
      </w:r>
    </w:p>
    <w:p w14:paraId="7D8E031C" w14:textId="77777777" w:rsidR="001F7DD0" w:rsidRDefault="001F7DD0" w:rsidP="001F7DD0"/>
    <w:p w14:paraId="2C88DDFE" w14:textId="5CE75D96" w:rsidR="00F27E63" w:rsidRDefault="00F27E63" w:rsidP="001F7DD0">
      <w:r w:rsidRPr="00F27E63">
        <w:rPr>
          <w:noProof/>
        </w:rPr>
        <w:drawing>
          <wp:inline distT="0" distB="0" distL="0" distR="0" wp14:anchorId="32FE3CBA" wp14:editId="03ABA5CE">
            <wp:extent cx="4801270" cy="1495634"/>
            <wp:effectExtent l="0" t="0" r="0" b="9525"/>
            <wp:docPr id="89209363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3637" name="Picture 1" descr="A white background with black text&#10;&#10;Description automatically generated"/>
                    <pic:cNvPicPr/>
                  </pic:nvPicPr>
                  <pic:blipFill>
                    <a:blip r:embed="rId27"/>
                    <a:stretch>
                      <a:fillRect/>
                    </a:stretch>
                  </pic:blipFill>
                  <pic:spPr>
                    <a:xfrm>
                      <a:off x="0" y="0"/>
                      <a:ext cx="4801270" cy="1495634"/>
                    </a:xfrm>
                    <a:prstGeom prst="rect">
                      <a:avLst/>
                    </a:prstGeom>
                  </pic:spPr>
                </pic:pic>
              </a:graphicData>
            </a:graphic>
          </wp:inline>
        </w:drawing>
      </w:r>
    </w:p>
    <w:p w14:paraId="50F589B3" w14:textId="77777777" w:rsidR="006A225E" w:rsidRDefault="006A225E" w:rsidP="001F7DD0"/>
    <w:p w14:paraId="0735B933" w14:textId="330E9F70" w:rsidR="0004144A" w:rsidRDefault="0004144A" w:rsidP="0004144A">
      <w:pPr>
        <w:pStyle w:val="ListParagraph"/>
        <w:numPr>
          <w:ilvl w:val="0"/>
          <w:numId w:val="2"/>
        </w:numPr>
      </w:pPr>
      <w:r>
        <w:t xml:space="preserve"> </w:t>
      </w:r>
    </w:p>
    <w:p w14:paraId="30A5E6EA" w14:textId="77777777" w:rsidR="006A225E" w:rsidRDefault="006A225E" w:rsidP="006A225E">
      <w:r>
        <w:t>-- Create a function to calculate the total value of bikes donated by a specific donor</w:t>
      </w:r>
    </w:p>
    <w:p w14:paraId="67986A3C" w14:textId="77777777" w:rsidR="006A225E" w:rsidRDefault="006A225E" w:rsidP="006A225E">
      <w:r>
        <w:t xml:space="preserve">CREATE OR REPLACE FUNCTION </w:t>
      </w:r>
      <w:proofErr w:type="spellStart"/>
      <w:r>
        <w:t>fn_total_donation_</w:t>
      </w:r>
      <w:proofErr w:type="gramStart"/>
      <w:r>
        <w:t>value</w:t>
      </w:r>
      <w:proofErr w:type="spellEnd"/>
      <w:r>
        <w:t>(</w:t>
      </w:r>
      <w:proofErr w:type="spellStart"/>
      <w:proofErr w:type="gramEnd"/>
      <w:r>
        <w:t>p_donor_id</w:t>
      </w:r>
      <w:proofErr w:type="spellEnd"/>
      <w:r>
        <w:t xml:space="preserve"> IN VARCHAR2) RETURN NUMBER IS</w:t>
      </w:r>
    </w:p>
    <w:p w14:paraId="5D3067B9" w14:textId="77777777" w:rsidR="006A225E" w:rsidRDefault="006A225E" w:rsidP="006A225E">
      <w:r>
        <w:t xml:space="preserve">    -- Declare a variable to hold the total value</w:t>
      </w:r>
    </w:p>
    <w:p w14:paraId="2507FB93" w14:textId="77777777" w:rsidR="006A225E" w:rsidRDefault="006A225E" w:rsidP="006A225E">
      <w:r>
        <w:t xml:space="preserve">    </w:t>
      </w:r>
      <w:proofErr w:type="spellStart"/>
      <w:r>
        <w:t>v_total_value</w:t>
      </w:r>
      <w:proofErr w:type="spellEnd"/>
      <w:r>
        <w:t xml:space="preserve"> </w:t>
      </w:r>
      <w:proofErr w:type="gramStart"/>
      <w:r>
        <w:t>NUMBER :</w:t>
      </w:r>
      <w:proofErr w:type="gramEnd"/>
      <w:r>
        <w:t xml:space="preserve">= </w:t>
      </w:r>
      <w:proofErr w:type="gramStart"/>
      <w:r>
        <w:t>0;</w:t>
      </w:r>
      <w:proofErr w:type="gramEnd"/>
    </w:p>
    <w:p w14:paraId="3E4B084D" w14:textId="77777777" w:rsidR="006A225E" w:rsidRDefault="006A225E" w:rsidP="006A225E">
      <w:r>
        <w:t>BEGIN</w:t>
      </w:r>
    </w:p>
    <w:p w14:paraId="5F8A39E7" w14:textId="77777777" w:rsidR="006A225E" w:rsidRDefault="006A225E" w:rsidP="006A225E">
      <w:r>
        <w:t xml:space="preserve">    -- Select statement to sum the value of donations by the donor</w:t>
      </w:r>
    </w:p>
    <w:p w14:paraId="54DC3B24" w14:textId="77777777" w:rsidR="006A225E" w:rsidRDefault="006A225E" w:rsidP="006A225E">
      <w:r>
        <w:t xml:space="preserve">    SELECT SUM(VALUE) INTO </w:t>
      </w:r>
      <w:proofErr w:type="spellStart"/>
      <w:r>
        <w:t>v_total_value</w:t>
      </w:r>
      <w:proofErr w:type="spellEnd"/>
    </w:p>
    <w:p w14:paraId="1FD5C752" w14:textId="77777777" w:rsidR="006A225E" w:rsidRDefault="006A225E" w:rsidP="006A225E">
      <w:r>
        <w:t xml:space="preserve">    FROM DONATION</w:t>
      </w:r>
    </w:p>
    <w:p w14:paraId="674C5633" w14:textId="77777777" w:rsidR="006A225E" w:rsidRDefault="006A225E" w:rsidP="006A225E">
      <w:r>
        <w:t xml:space="preserve">    WHERE DONOR_ID = </w:t>
      </w:r>
      <w:proofErr w:type="spellStart"/>
      <w:r>
        <w:t>p_donor_</w:t>
      </w:r>
      <w:proofErr w:type="gramStart"/>
      <w:r>
        <w:t>id</w:t>
      </w:r>
      <w:proofErr w:type="spellEnd"/>
      <w:r>
        <w:t>;</w:t>
      </w:r>
      <w:proofErr w:type="gramEnd"/>
    </w:p>
    <w:p w14:paraId="7693D251" w14:textId="77777777" w:rsidR="006A225E" w:rsidRDefault="006A225E" w:rsidP="006A225E"/>
    <w:p w14:paraId="1FF86DEE" w14:textId="77777777" w:rsidR="006A225E" w:rsidRDefault="006A225E" w:rsidP="006A225E">
      <w:r>
        <w:t xml:space="preserve">    -- Return the total value</w:t>
      </w:r>
    </w:p>
    <w:p w14:paraId="189E0AB8" w14:textId="77777777" w:rsidR="006A225E" w:rsidRDefault="006A225E" w:rsidP="006A225E">
      <w:r>
        <w:lastRenderedPageBreak/>
        <w:t xml:space="preserve">    RETURN </w:t>
      </w:r>
      <w:proofErr w:type="spellStart"/>
      <w:r>
        <w:t>v_total_</w:t>
      </w:r>
      <w:proofErr w:type="gramStart"/>
      <w:r>
        <w:t>value</w:t>
      </w:r>
      <w:proofErr w:type="spellEnd"/>
      <w:r>
        <w:t>;</w:t>
      </w:r>
      <w:proofErr w:type="gramEnd"/>
    </w:p>
    <w:p w14:paraId="020E04B9" w14:textId="77777777" w:rsidR="006A225E" w:rsidRDefault="006A225E" w:rsidP="006A225E">
      <w:r>
        <w:t>EXCEPTION</w:t>
      </w:r>
    </w:p>
    <w:p w14:paraId="6ED7D272" w14:textId="15B68AD2" w:rsidR="006A225E" w:rsidRDefault="006A225E" w:rsidP="006A225E">
      <w:r>
        <w:t xml:space="preserve">    WHEN NO_DATA_FOUND THEN</w:t>
      </w:r>
    </w:p>
    <w:p w14:paraId="68B143D1" w14:textId="1BEFE928" w:rsidR="006A225E" w:rsidRDefault="006A225E" w:rsidP="006A225E">
      <w:r>
        <w:t xml:space="preserve">        -- Handle case where no donations found for the given donor</w:t>
      </w:r>
    </w:p>
    <w:p w14:paraId="7383A920" w14:textId="145F7947" w:rsidR="006A225E" w:rsidRDefault="006A225E" w:rsidP="006A225E">
      <w:r>
        <w:t xml:space="preserve">        RETURN </w:t>
      </w:r>
      <w:proofErr w:type="gramStart"/>
      <w:r>
        <w:t>0;</w:t>
      </w:r>
      <w:proofErr w:type="gramEnd"/>
    </w:p>
    <w:p w14:paraId="1CFC28AA" w14:textId="77777777" w:rsidR="006A225E" w:rsidRDefault="006A225E" w:rsidP="006A225E">
      <w:r>
        <w:t xml:space="preserve">    WHEN OTHERS THEN</w:t>
      </w:r>
    </w:p>
    <w:p w14:paraId="10B0B4F0" w14:textId="77777777" w:rsidR="006A225E" w:rsidRDefault="006A225E" w:rsidP="006A225E">
      <w:r>
        <w:t xml:space="preserve">        -- Handle any other exceptions</w:t>
      </w:r>
    </w:p>
    <w:p w14:paraId="661A10FC" w14:textId="19694E84" w:rsidR="006A225E" w:rsidRDefault="006A225E" w:rsidP="006A225E">
      <w:r>
        <w:t xml:space="preserve">        DBMS_OUTPUT.PUT_</w:t>
      </w:r>
      <w:proofErr w:type="gramStart"/>
      <w:r>
        <w:t>LINE(</w:t>
      </w:r>
      <w:proofErr w:type="gramEnd"/>
      <w:r>
        <w:t>'An error occurred: ' || SQLERRM</w:t>
      </w:r>
      <w:proofErr w:type="gramStart"/>
      <w:r>
        <w:t>);</w:t>
      </w:r>
      <w:proofErr w:type="gramEnd"/>
    </w:p>
    <w:p w14:paraId="110A7D6C" w14:textId="77777777" w:rsidR="006A225E" w:rsidRDefault="006A225E" w:rsidP="006A225E">
      <w:r>
        <w:t xml:space="preserve">        RETURN </w:t>
      </w:r>
      <w:proofErr w:type="gramStart"/>
      <w:r>
        <w:t>NULL;</w:t>
      </w:r>
      <w:proofErr w:type="gramEnd"/>
    </w:p>
    <w:p w14:paraId="5A7A64F6" w14:textId="77777777" w:rsidR="006A225E" w:rsidRDefault="006A225E" w:rsidP="006A225E">
      <w:proofErr w:type="gramStart"/>
      <w:r>
        <w:t>END;</w:t>
      </w:r>
      <w:proofErr w:type="gramEnd"/>
    </w:p>
    <w:p w14:paraId="24800B35" w14:textId="0C0E26A1" w:rsidR="006A225E" w:rsidRDefault="006A225E" w:rsidP="006A225E">
      <w:r>
        <w:t>/</w:t>
      </w:r>
    </w:p>
    <w:p w14:paraId="5F3AC1ED" w14:textId="7BB35687" w:rsidR="006A225E" w:rsidRDefault="006A225E" w:rsidP="006A225E"/>
    <w:p w14:paraId="6C2E7A7C" w14:textId="4B9DDCB5" w:rsidR="006A225E" w:rsidRDefault="006A225E" w:rsidP="006A225E">
      <w:r>
        <w:t>-- Enable DBMS_OUTPUT</w:t>
      </w:r>
    </w:p>
    <w:p w14:paraId="4E1DDBA2" w14:textId="6BC019BE" w:rsidR="006A225E" w:rsidRDefault="006A225E" w:rsidP="006A225E">
      <w:r>
        <w:t xml:space="preserve">SET SERVEROUTPUT </w:t>
      </w:r>
      <w:proofErr w:type="gramStart"/>
      <w:r>
        <w:t>ON;</w:t>
      </w:r>
      <w:proofErr w:type="gramEnd"/>
    </w:p>
    <w:p w14:paraId="6A7FC7F7" w14:textId="745423A0" w:rsidR="006A225E" w:rsidRDefault="006A225E" w:rsidP="006A225E"/>
    <w:p w14:paraId="43274112" w14:textId="798AFFEE" w:rsidR="006A225E" w:rsidRDefault="006A225E" w:rsidP="006A225E">
      <w:r>
        <w:t>-- Execute the function to get the total donation value for a specific donor</w:t>
      </w:r>
    </w:p>
    <w:p w14:paraId="53F8306C" w14:textId="397C0471" w:rsidR="006A225E" w:rsidRDefault="006A225E" w:rsidP="006A225E">
      <w:r>
        <w:t>DECLARE</w:t>
      </w:r>
    </w:p>
    <w:p w14:paraId="736673C0" w14:textId="6E18960B" w:rsidR="006A225E" w:rsidRDefault="006A225E" w:rsidP="006A225E">
      <w:r>
        <w:t xml:space="preserve">    </w:t>
      </w:r>
      <w:proofErr w:type="spellStart"/>
      <w:r>
        <w:t>v_donor_id</w:t>
      </w:r>
      <w:proofErr w:type="spellEnd"/>
      <w:r>
        <w:t xml:space="preserve"> VARCHAR2(10</w:t>
      </w:r>
      <w:proofErr w:type="gramStart"/>
      <w:r>
        <w:t>) :</w:t>
      </w:r>
      <w:proofErr w:type="gramEnd"/>
      <w:r>
        <w:t>= 'DID11'; -- Example donor ID</w:t>
      </w:r>
    </w:p>
    <w:p w14:paraId="3C7388C2" w14:textId="07C84550" w:rsidR="006A225E" w:rsidRDefault="006A225E" w:rsidP="006A225E">
      <w:r>
        <w:t xml:space="preserve">    </w:t>
      </w:r>
      <w:proofErr w:type="spellStart"/>
      <w:r>
        <w:t>v_total_value</w:t>
      </w:r>
      <w:proofErr w:type="spellEnd"/>
      <w:r>
        <w:t xml:space="preserve"> </w:t>
      </w:r>
      <w:proofErr w:type="gramStart"/>
      <w:r>
        <w:t>NUMBER;</w:t>
      </w:r>
      <w:proofErr w:type="gramEnd"/>
    </w:p>
    <w:p w14:paraId="375245A1" w14:textId="3B5B5770" w:rsidR="006A225E" w:rsidRDefault="006A225E" w:rsidP="006A225E">
      <w:r>
        <w:t>BEGIN</w:t>
      </w:r>
    </w:p>
    <w:p w14:paraId="6A461271" w14:textId="0228DF74" w:rsidR="006A225E" w:rsidRDefault="004140BD" w:rsidP="006A225E">
      <w:r w:rsidRPr="004140BD">
        <w:rPr>
          <w:noProof/>
        </w:rPr>
        <w:drawing>
          <wp:anchor distT="0" distB="0" distL="114300" distR="114300" simplePos="0" relativeHeight="251663360" behindDoc="1" locked="0" layoutInCell="1" allowOverlap="1" wp14:anchorId="3E074F95" wp14:editId="55FB8369">
            <wp:simplePos x="0" y="0"/>
            <wp:positionH relativeFrom="column">
              <wp:posOffset>7849870</wp:posOffset>
            </wp:positionH>
            <wp:positionV relativeFrom="paragraph">
              <wp:posOffset>22860</wp:posOffset>
            </wp:positionV>
            <wp:extent cx="3930015" cy="2391410"/>
            <wp:effectExtent l="0" t="0" r="0" b="8890"/>
            <wp:wrapTight wrapText="bothSides">
              <wp:wrapPolygon edited="0">
                <wp:start x="0" y="0"/>
                <wp:lineTo x="0" y="21508"/>
                <wp:lineTo x="21464" y="21508"/>
                <wp:lineTo x="21464" y="0"/>
                <wp:lineTo x="0" y="0"/>
              </wp:wrapPolygon>
            </wp:wrapTight>
            <wp:docPr id="697569363"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69363" name="Picture 1" descr="A white text with black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3930015" cy="2391410"/>
                    </a:xfrm>
                    <a:prstGeom prst="rect">
                      <a:avLst/>
                    </a:prstGeom>
                  </pic:spPr>
                </pic:pic>
              </a:graphicData>
            </a:graphic>
          </wp:anchor>
        </w:drawing>
      </w:r>
      <w:r w:rsidR="006A225E">
        <w:t xml:space="preserve">    -- Call the function</w:t>
      </w:r>
    </w:p>
    <w:p w14:paraId="1D3E7AE7" w14:textId="77777777" w:rsidR="006A225E" w:rsidRDefault="006A225E" w:rsidP="006A225E">
      <w:r>
        <w:t xml:space="preserve">    </w:t>
      </w:r>
      <w:proofErr w:type="spellStart"/>
      <w:r>
        <w:t>v_total_</w:t>
      </w:r>
      <w:proofErr w:type="gramStart"/>
      <w:r>
        <w:t>value</w:t>
      </w:r>
      <w:proofErr w:type="spellEnd"/>
      <w:r>
        <w:t xml:space="preserve"> :</w:t>
      </w:r>
      <w:proofErr w:type="gramEnd"/>
      <w:r>
        <w:t xml:space="preserve">= </w:t>
      </w:r>
      <w:proofErr w:type="spellStart"/>
      <w:r>
        <w:t>fn_total_donation_value</w:t>
      </w:r>
      <w:proofErr w:type="spellEnd"/>
      <w:r>
        <w:t>(</w:t>
      </w:r>
      <w:proofErr w:type="spellStart"/>
      <w:r>
        <w:t>v_donor_id</w:t>
      </w:r>
      <w:proofErr w:type="spellEnd"/>
      <w:proofErr w:type="gramStart"/>
      <w:r>
        <w:t>);</w:t>
      </w:r>
      <w:proofErr w:type="gramEnd"/>
    </w:p>
    <w:p w14:paraId="00FDC172" w14:textId="77777777" w:rsidR="006A225E" w:rsidRDefault="006A225E" w:rsidP="006A225E">
      <w:r>
        <w:t xml:space="preserve">    </w:t>
      </w:r>
    </w:p>
    <w:p w14:paraId="21F2D781" w14:textId="77777777" w:rsidR="006A225E" w:rsidRDefault="006A225E" w:rsidP="006A225E">
      <w:r>
        <w:t xml:space="preserve">    -- Display the result</w:t>
      </w:r>
    </w:p>
    <w:p w14:paraId="7C424654" w14:textId="77777777" w:rsidR="006A225E" w:rsidRDefault="006A225E" w:rsidP="006A225E">
      <w:r>
        <w:t xml:space="preserve">    DBMS_OUTPUT.PUT_</w:t>
      </w:r>
      <w:proofErr w:type="gramStart"/>
      <w:r>
        <w:t>LINE(</w:t>
      </w:r>
      <w:proofErr w:type="gramEnd"/>
      <w:r>
        <w:t xml:space="preserve">'Total value of bikes donated by donor ' || </w:t>
      </w:r>
      <w:proofErr w:type="spellStart"/>
      <w:r>
        <w:t>v_donor_id</w:t>
      </w:r>
      <w:proofErr w:type="spellEnd"/>
      <w:r>
        <w:t xml:space="preserve"> || ': R' || </w:t>
      </w:r>
      <w:proofErr w:type="spellStart"/>
      <w:r>
        <w:t>v_total_value</w:t>
      </w:r>
      <w:proofErr w:type="spellEnd"/>
      <w:proofErr w:type="gramStart"/>
      <w:r>
        <w:t>);</w:t>
      </w:r>
      <w:proofErr w:type="gramEnd"/>
    </w:p>
    <w:p w14:paraId="15910163" w14:textId="77777777" w:rsidR="006A225E" w:rsidRDefault="006A225E" w:rsidP="006A225E">
      <w:proofErr w:type="gramStart"/>
      <w:r>
        <w:t>END;</w:t>
      </w:r>
      <w:proofErr w:type="gramEnd"/>
    </w:p>
    <w:p w14:paraId="3804E3C7" w14:textId="76EEEE61" w:rsidR="0004144A" w:rsidRDefault="006A225E" w:rsidP="006A225E">
      <w:r>
        <w:t>/</w:t>
      </w:r>
    </w:p>
    <w:p w14:paraId="749D90B2" w14:textId="77777777" w:rsidR="004140BD" w:rsidRDefault="004140BD" w:rsidP="006A225E"/>
    <w:p w14:paraId="300E77D9" w14:textId="25268E15" w:rsidR="004140BD" w:rsidRDefault="004140BD" w:rsidP="006A225E"/>
    <w:p w14:paraId="5AC3C0C3" w14:textId="77777777" w:rsidR="0004144A" w:rsidRDefault="0004144A" w:rsidP="004140BD"/>
    <w:p w14:paraId="2C340D76" w14:textId="77777777" w:rsidR="00A03C6A" w:rsidRDefault="00A03C6A" w:rsidP="004140BD"/>
    <w:p w14:paraId="4F3D7896" w14:textId="77777777" w:rsidR="00A03C6A" w:rsidRDefault="00A03C6A" w:rsidP="004140BD"/>
    <w:p w14:paraId="6F778212" w14:textId="77777777" w:rsidR="00A03C6A" w:rsidRDefault="00A03C6A" w:rsidP="004140BD"/>
    <w:p w14:paraId="7DDF42EF" w14:textId="4DB17202" w:rsidR="00A03C6A" w:rsidRDefault="00A03C6A" w:rsidP="001570D6">
      <w:pPr>
        <w:pStyle w:val="Heading1"/>
      </w:pPr>
      <w:bookmarkStart w:id="7" w:name="_Toc181734653"/>
      <w:r>
        <w:lastRenderedPageBreak/>
        <w:t>Question 7</w:t>
      </w:r>
      <w:bookmarkEnd w:id="7"/>
    </w:p>
    <w:p w14:paraId="7FC01BE2" w14:textId="77777777" w:rsidR="00853C92" w:rsidRDefault="00853C92" w:rsidP="00853C92">
      <w:r>
        <w:t>DECLARE</w:t>
      </w:r>
    </w:p>
    <w:p w14:paraId="07FA9DCC" w14:textId="77777777" w:rsidR="00853C92" w:rsidRDefault="00853C92" w:rsidP="00853C92">
      <w:r>
        <w:t xml:space="preserve">    </w:t>
      </w:r>
      <w:proofErr w:type="spellStart"/>
      <w:r>
        <w:t>v_bike_id</w:t>
      </w:r>
      <w:proofErr w:type="spellEnd"/>
      <w:r>
        <w:t xml:space="preserve"> VARCHAR2(10</w:t>
      </w:r>
      <w:proofErr w:type="gramStart"/>
      <w:r>
        <w:t>);</w:t>
      </w:r>
      <w:proofErr w:type="gramEnd"/>
    </w:p>
    <w:p w14:paraId="348455C7" w14:textId="77777777" w:rsidR="00853C92" w:rsidRDefault="00853C92" w:rsidP="00853C92">
      <w:r>
        <w:t xml:space="preserve">    </w:t>
      </w:r>
      <w:proofErr w:type="spellStart"/>
      <w:r>
        <w:t>v_description</w:t>
      </w:r>
      <w:proofErr w:type="spellEnd"/>
      <w:r>
        <w:t xml:space="preserve"> VARCHAR2(100</w:t>
      </w:r>
      <w:proofErr w:type="gramStart"/>
      <w:r>
        <w:t>);</w:t>
      </w:r>
      <w:proofErr w:type="gramEnd"/>
    </w:p>
    <w:p w14:paraId="53DB95BF" w14:textId="77777777" w:rsidR="00853C92" w:rsidRDefault="00853C92" w:rsidP="00853C92">
      <w:r>
        <w:t xml:space="preserve">    </w:t>
      </w:r>
      <w:proofErr w:type="spellStart"/>
      <w:r>
        <w:t>v_bike_type</w:t>
      </w:r>
      <w:proofErr w:type="spellEnd"/>
      <w:r>
        <w:t xml:space="preserve"> VARCHAR2(50</w:t>
      </w:r>
      <w:proofErr w:type="gramStart"/>
      <w:r>
        <w:t>);</w:t>
      </w:r>
      <w:proofErr w:type="gramEnd"/>
    </w:p>
    <w:p w14:paraId="2A0CB427" w14:textId="77777777" w:rsidR="00853C92" w:rsidRDefault="00853C92" w:rsidP="00853C92">
      <w:r>
        <w:t xml:space="preserve">    </w:t>
      </w:r>
      <w:proofErr w:type="spellStart"/>
      <w:r>
        <w:t>v_manufacturer</w:t>
      </w:r>
      <w:proofErr w:type="spellEnd"/>
      <w:r>
        <w:t xml:space="preserve"> VARCHAR2(50</w:t>
      </w:r>
      <w:proofErr w:type="gramStart"/>
      <w:r>
        <w:t>);</w:t>
      </w:r>
      <w:proofErr w:type="gramEnd"/>
    </w:p>
    <w:p w14:paraId="446807FF" w14:textId="77777777" w:rsidR="00853C92" w:rsidRDefault="00853C92" w:rsidP="00853C92">
      <w:r>
        <w:t xml:space="preserve">    </w:t>
      </w:r>
      <w:proofErr w:type="spellStart"/>
      <w:r>
        <w:t>v_value</w:t>
      </w:r>
      <w:proofErr w:type="spellEnd"/>
      <w:r>
        <w:t xml:space="preserve"> </w:t>
      </w:r>
      <w:proofErr w:type="gramStart"/>
      <w:r>
        <w:t>NUMBER;</w:t>
      </w:r>
      <w:proofErr w:type="gramEnd"/>
    </w:p>
    <w:p w14:paraId="66079495" w14:textId="77777777" w:rsidR="00853C92" w:rsidRDefault="00853C92" w:rsidP="00853C92">
      <w:r>
        <w:t xml:space="preserve">    </w:t>
      </w:r>
      <w:proofErr w:type="spellStart"/>
      <w:r>
        <w:t>v_status</w:t>
      </w:r>
      <w:proofErr w:type="spellEnd"/>
      <w:r>
        <w:t xml:space="preserve"> VARCHAR2(3</w:t>
      </w:r>
      <w:proofErr w:type="gramStart"/>
      <w:r>
        <w:t>);</w:t>
      </w:r>
      <w:proofErr w:type="gramEnd"/>
    </w:p>
    <w:p w14:paraId="4BDBF4E4" w14:textId="77777777" w:rsidR="00853C92" w:rsidRDefault="00853C92" w:rsidP="00853C92"/>
    <w:p w14:paraId="504EA3B9" w14:textId="77777777" w:rsidR="00853C92" w:rsidRDefault="00853C92" w:rsidP="00853C92">
      <w:r>
        <w:t xml:space="preserve">    CURSOR </w:t>
      </w:r>
      <w:proofErr w:type="spellStart"/>
      <w:r>
        <w:t>bike_cursor</w:t>
      </w:r>
      <w:proofErr w:type="spellEnd"/>
      <w:r>
        <w:t xml:space="preserve"> IS</w:t>
      </w:r>
    </w:p>
    <w:p w14:paraId="73EBC253" w14:textId="77777777" w:rsidR="00853C92" w:rsidRDefault="00853C92" w:rsidP="00853C92">
      <w:r>
        <w:t xml:space="preserve">        SELECT BIKE.BIKE_ID, BIKE.DESCRIPTION, BIKE.BIKE_TYPE, BIKE.MANUFACTURER, DONATION.VALUE</w:t>
      </w:r>
    </w:p>
    <w:p w14:paraId="368AED5A" w14:textId="77777777" w:rsidR="00853C92" w:rsidRDefault="00853C92" w:rsidP="00853C92">
      <w:r>
        <w:t xml:space="preserve">        FROM BIKE</w:t>
      </w:r>
    </w:p>
    <w:p w14:paraId="0AC071A3" w14:textId="77777777" w:rsidR="00853C92" w:rsidRDefault="00853C92" w:rsidP="00853C92">
      <w:r>
        <w:t xml:space="preserve">        JOIN DONATION ON BIKE.BIKE_ID = DONATION.BIKE_</w:t>
      </w:r>
      <w:proofErr w:type="gramStart"/>
      <w:r>
        <w:t>ID;</w:t>
      </w:r>
      <w:proofErr w:type="gramEnd"/>
    </w:p>
    <w:p w14:paraId="13D428D3" w14:textId="77777777" w:rsidR="00853C92" w:rsidRDefault="00853C92" w:rsidP="00853C92">
      <w:r>
        <w:t>BEGIN</w:t>
      </w:r>
    </w:p>
    <w:p w14:paraId="4D2ED961" w14:textId="77777777" w:rsidR="00853C92" w:rsidRDefault="00853C92" w:rsidP="00853C92">
      <w:r>
        <w:t xml:space="preserve">    OPEN </w:t>
      </w:r>
      <w:proofErr w:type="spellStart"/>
      <w:r>
        <w:t>bike_</w:t>
      </w:r>
      <w:proofErr w:type="gramStart"/>
      <w:r>
        <w:t>cursor</w:t>
      </w:r>
      <w:proofErr w:type="spellEnd"/>
      <w:r>
        <w:t>;</w:t>
      </w:r>
      <w:proofErr w:type="gramEnd"/>
    </w:p>
    <w:p w14:paraId="195636F5" w14:textId="77777777" w:rsidR="00853C92" w:rsidRDefault="00853C92" w:rsidP="00853C92">
      <w:r>
        <w:t xml:space="preserve">    LOOP</w:t>
      </w:r>
    </w:p>
    <w:p w14:paraId="1B870AE1" w14:textId="77777777" w:rsidR="00853C92" w:rsidRDefault="00853C92" w:rsidP="00853C92">
      <w:r>
        <w:t xml:space="preserve">        FETCH </w:t>
      </w:r>
      <w:proofErr w:type="spellStart"/>
      <w:r>
        <w:t>bike_cursor</w:t>
      </w:r>
      <w:proofErr w:type="spellEnd"/>
      <w:r>
        <w:t xml:space="preserve"> INTO </w:t>
      </w:r>
      <w:proofErr w:type="spellStart"/>
      <w:r>
        <w:t>v_bike_id</w:t>
      </w:r>
      <w:proofErr w:type="spellEnd"/>
      <w:r>
        <w:t xml:space="preserve">, </w:t>
      </w:r>
      <w:proofErr w:type="spellStart"/>
      <w:r>
        <w:t>v_description</w:t>
      </w:r>
      <w:proofErr w:type="spellEnd"/>
      <w:r>
        <w:t xml:space="preserve">, </w:t>
      </w:r>
      <w:proofErr w:type="spellStart"/>
      <w:r>
        <w:t>v_bike_type</w:t>
      </w:r>
      <w:proofErr w:type="spellEnd"/>
      <w:r>
        <w:t xml:space="preserve">, </w:t>
      </w:r>
      <w:proofErr w:type="spellStart"/>
      <w:r>
        <w:t>v_manufacturer</w:t>
      </w:r>
      <w:proofErr w:type="spellEnd"/>
      <w:r>
        <w:t xml:space="preserve">, </w:t>
      </w:r>
      <w:proofErr w:type="spellStart"/>
      <w:r>
        <w:t>v_</w:t>
      </w:r>
      <w:proofErr w:type="gramStart"/>
      <w:r>
        <w:t>value</w:t>
      </w:r>
      <w:proofErr w:type="spellEnd"/>
      <w:r>
        <w:t>;</w:t>
      </w:r>
      <w:proofErr w:type="gramEnd"/>
    </w:p>
    <w:p w14:paraId="26B92438" w14:textId="77777777" w:rsidR="00853C92" w:rsidRDefault="00853C92" w:rsidP="00853C92">
      <w:r>
        <w:t xml:space="preserve">        EXIT WHEN </w:t>
      </w:r>
      <w:proofErr w:type="spellStart"/>
      <w:r>
        <w:t>bike_cursor%</w:t>
      </w:r>
      <w:proofErr w:type="gramStart"/>
      <w:r>
        <w:t>NOTFOUND</w:t>
      </w:r>
      <w:proofErr w:type="spellEnd"/>
      <w:r>
        <w:t>;</w:t>
      </w:r>
      <w:proofErr w:type="gramEnd"/>
    </w:p>
    <w:p w14:paraId="27AF40F3" w14:textId="77777777" w:rsidR="00853C92" w:rsidRDefault="00853C92" w:rsidP="00853C92"/>
    <w:p w14:paraId="095B847F" w14:textId="77777777" w:rsidR="00853C92" w:rsidRDefault="00853C92" w:rsidP="00853C92">
      <w:r>
        <w:t xml:space="preserve">        -- Determine the bike status based on the value</w:t>
      </w:r>
    </w:p>
    <w:p w14:paraId="16F6A3ED" w14:textId="77777777" w:rsidR="00853C92" w:rsidRDefault="00853C92" w:rsidP="00853C92">
      <w:r>
        <w:t xml:space="preserve">        IF </w:t>
      </w:r>
      <w:proofErr w:type="spellStart"/>
      <w:r>
        <w:t>v_value</w:t>
      </w:r>
      <w:proofErr w:type="spellEnd"/>
      <w:r>
        <w:t xml:space="preserve"> &gt; 3000 THEN</w:t>
      </w:r>
    </w:p>
    <w:p w14:paraId="0EFB7FE3" w14:textId="77777777" w:rsidR="00853C92" w:rsidRDefault="00853C92" w:rsidP="00853C92">
      <w:r>
        <w:t xml:space="preserve">            </w:t>
      </w:r>
      <w:proofErr w:type="spellStart"/>
      <w:r>
        <w:t>v_</w:t>
      </w:r>
      <w:proofErr w:type="gramStart"/>
      <w:r>
        <w:t>status</w:t>
      </w:r>
      <w:proofErr w:type="spellEnd"/>
      <w:r>
        <w:t xml:space="preserve"> :</w:t>
      </w:r>
      <w:proofErr w:type="gramEnd"/>
      <w:r>
        <w:t>= '***</w:t>
      </w:r>
      <w:proofErr w:type="gramStart"/>
      <w:r>
        <w:t>';</w:t>
      </w:r>
      <w:proofErr w:type="gramEnd"/>
    </w:p>
    <w:p w14:paraId="6165D133" w14:textId="77777777" w:rsidR="00853C92" w:rsidRDefault="00853C92" w:rsidP="00853C92">
      <w:r>
        <w:t xml:space="preserve">        ELSIF </w:t>
      </w:r>
      <w:proofErr w:type="spellStart"/>
      <w:r>
        <w:t>v_value</w:t>
      </w:r>
      <w:proofErr w:type="spellEnd"/>
      <w:r>
        <w:t xml:space="preserve"> &gt; 1500 THEN</w:t>
      </w:r>
    </w:p>
    <w:p w14:paraId="1A17720A" w14:textId="77777777" w:rsidR="00853C92" w:rsidRDefault="00853C92" w:rsidP="00853C92">
      <w:r>
        <w:t xml:space="preserve">            </w:t>
      </w:r>
      <w:proofErr w:type="spellStart"/>
      <w:r>
        <w:t>v_</w:t>
      </w:r>
      <w:proofErr w:type="gramStart"/>
      <w:r>
        <w:t>status</w:t>
      </w:r>
      <w:proofErr w:type="spellEnd"/>
      <w:r>
        <w:t xml:space="preserve"> :</w:t>
      </w:r>
      <w:proofErr w:type="gramEnd"/>
      <w:r>
        <w:t>= '**</w:t>
      </w:r>
      <w:proofErr w:type="gramStart"/>
      <w:r>
        <w:t>';</w:t>
      </w:r>
      <w:proofErr w:type="gramEnd"/>
    </w:p>
    <w:p w14:paraId="107E9B50" w14:textId="77777777" w:rsidR="00853C92" w:rsidRDefault="00853C92" w:rsidP="00853C92">
      <w:r>
        <w:t xml:space="preserve">        ELSE</w:t>
      </w:r>
    </w:p>
    <w:p w14:paraId="64190FF2" w14:textId="77777777" w:rsidR="00853C92" w:rsidRDefault="00853C92" w:rsidP="00853C92">
      <w:r>
        <w:t xml:space="preserve">            </w:t>
      </w:r>
      <w:proofErr w:type="spellStart"/>
      <w:r>
        <w:t>v_</w:t>
      </w:r>
      <w:proofErr w:type="gramStart"/>
      <w:r>
        <w:t>status</w:t>
      </w:r>
      <w:proofErr w:type="spellEnd"/>
      <w:r>
        <w:t xml:space="preserve"> :</w:t>
      </w:r>
      <w:proofErr w:type="gramEnd"/>
      <w:r>
        <w:t>= '*</w:t>
      </w:r>
      <w:proofErr w:type="gramStart"/>
      <w:r>
        <w:t>';</w:t>
      </w:r>
      <w:proofErr w:type="gramEnd"/>
    </w:p>
    <w:p w14:paraId="3085A67C" w14:textId="77777777" w:rsidR="00853C92" w:rsidRDefault="00853C92" w:rsidP="00853C92">
      <w:r>
        <w:t xml:space="preserve">        END </w:t>
      </w:r>
      <w:proofErr w:type="gramStart"/>
      <w:r>
        <w:t>IF;</w:t>
      </w:r>
      <w:proofErr w:type="gramEnd"/>
    </w:p>
    <w:p w14:paraId="1250A849" w14:textId="77777777" w:rsidR="00853C92" w:rsidRDefault="00853C92" w:rsidP="00853C92"/>
    <w:p w14:paraId="3B54A5B4" w14:textId="77777777" w:rsidR="00853C92" w:rsidRDefault="00853C92" w:rsidP="00853C92">
      <w:r>
        <w:t xml:space="preserve">        -- Display the results</w:t>
      </w:r>
    </w:p>
    <w:p w14:paraId="3965B22C" w14:textId="77777777" w:rsidR="00853C92" w:rsidRDefault="00853C92" w:rsidP="00853C92">
      <w:r>
        <w:t xml:space="preserve">        DBMS_OUTPUT.PUT_</w:t>
      </w:r>
      <w:proofErr w:type="gramStart"/>
      <w:r>
        <w:t>LINE(</w:t>
      </w:r>
      <w:proofErr w:type="gramEnd"/>
      <w:r>
        <w:t xml:space="preserve">'BIKE ID:           ' || </w:t>
      </w:r>
      <w:proofErr w:type="spellStart"/>
      <w:r>
        <w:t>v_bike_id</w:t>
      </w:r>
      <w:proofErr w:type="spellEnd"/>
      <w:proofErr w:type="gramStart"/>
      <w:r>
        <w:t>);</w:t>
      </w:r>
      <w:proofErr w:type="gramEnd"/>
    </w:p>
    <w:p w14:paraId="0D711C47" w14:textId="77777777" w:rsidR="00853C92" w:rsidRDefault="00853C92" w:rsidP="00853C92">
      <w:r>
        <w:t xml:space="preserve">        DBMS_OUTPUT.PUT_</w:t>
      </w:r>
      <w:proofErr w:type="gramStart"/>
      <w:r>
        <w:t>LINE(</w:t>
      </w:r>
      <w:proofErr w:type="gramEnd"/>
      <w:r>
        <w:t xml:space="preserve">'BIKE TYPE:         ' || </w:t>
      </w:r>
      <w:proofErr w:type="spellStart"/>
      <w:r>
        <w:t>v_bike_type</w:t>
      </w:r>
      <w:proofErr w:type="spellEnd"/>
      <w:proofErr w:type="gramStart"/>
      <w:r>
        <w:t>);</w:t>
      </w:r>
      <w:proofErr w:type="gramEnd"/>
    </w:p>
    <w:p w14:paraId="47567E8C" w14:textId="77777777" w:rsidR="00853C92" w:rsidRDefault="00853C92" w:rsidP="00853C92">
      <w:r>
        <w:t xml:space="preserve">        DBMS_OUTPUT.PUT_</w:t>
      </w:r>
      <w:proofErr w:type="gramStart"/>
      <w:r>
        <w:t>LINE(</w:t>
      </w:r>
      <w:proofErr w:type="gramEnd"/>
      <w:r>
        <w:t xml:space="preserve">'BIKE MANUFACTURER: ' || </w:t>
      </w:r>
      <w:proofErr w:type="spellStart"/>
      <w:r>
        <w:t>v_manufacturer</w:t>
      </w:r>
      <w:proofErr w:type="spellEnd"/>
      <w:proofErr w:type="gramStart"/>
      <w:r>
        <w:t>);</w:t>
      </w:r>
      <w:proofErr w:type="gramEnd"/>
    </w:p>
    <w:p w14:paraId="5C41A7E2" w14:textId="77777777" w:rsidR="00853C92" w:rsidRDefault="00853C92" w:rsidP="00853C92">
      <w:r>
        <w:t xml:space="preserve">        DBMS_OUTPUT.PUT_</w:t>
      </w:r>
      <w:proofErr w:type="gramStart"/>
      <w:r>
        <w:t>LINE(</w:t>
      </w:r>
      <w:proofErr w:type="gramEnd"/>
      <w:r>
        <w:t xml:space="preserve">'BIKE VALUE:        R' || </w:t>
      </w:r>
      <w:proofErr w:type="spellStart"/>
      <w:r>
        <w:t>v_value</w:t>
      </w:r>
      <w:proofErr w:type="spellEnd"/>
      <w:proofErr w:type="gramStart"/>
      <w:r>
        <w:t>);</w:t>
      </w:r>
      <w:proofErr w:type="gramEnd"/>
    </w:p>
    <w:p w14:paraId="5DD27FF0" w14:textId="77777777" w:rsidR="00853C92" w:rsidRDefault="00853C92" w:rsidP="00853C92">
      <w:r>
        <w:lastRenderedPageBreak/>
        <w:t xml:space="preserve">        DBMS_OUTPUT.PUT_</w:t>
      </w:r>
      <w:proofErr w:type="gramStart"/>
      <w:r>
        <w:t>LINE(</w:t>
      </w:r>
      <w:proofErr w:type="gramEnd"/>
      <w:r>
        <w:t xml:space="preserve">'STATUS:            ' || </w:t>
      </w:r>
      <w:proofErr w:type="spellStart"/>
      <w:r>
        <w:t>v_status</w:t>
      </w:r>
      <w:proofErr w:type="spellEnd"/>
      <w:proofErr w:type="gramStart"/>
      <w:r>
        <w:t>);</w:t>
      </w:r>
      <w:proofErr w:type="gramEnd"/>
    </w:p>
    <w:p w14:paraId="6F82F72C" w14:textId="77777777" w:rsidR="00853C92" w:rsidRDefault="00853C92" w:rsidP="00853C92">
      <w:r>
        <w:t xml:space="preserve">        DBMS_OUTPUT.PUT_</w:t>
      </w:r>
      <w:proofErr w:type="gramStart"/>
      <w:r>
        <w:t>LINE(</w:t>
      </w:r>
      <w:proofErr w:type="gramEnd"/>
      <w:r>
        <w:t>'------------------------------------------------'</w:t>
      </w:r>
      <w:proofErr w:type="gramStart"/>
      <w:r>
        <w:t>);</w:t>
      </w:r>
      <w:proofErr w:type="gramEnd"/>
    </w:p>
    <w:p w14:paraId="0E513CC9" w14:textId="39CA2BE2" w:rsidR="00853C92" w:rsidRDefault="00853C92" w:rsidP="00853C92">
      <w:r>
        <w:t xml:space="preserve">    END </w:t>
      </w:r>
      <w:proofErr w:type="gramStart"/>
      <w:r>
        <w:t>LOOP;</w:t>
      </w:r>
      <w:proofErr w:type="gramEnd"/>
    </w:p>
    <w:p w14:paraId="5D95B0C7" w14:textId="4753C78F" w:rsidR="00853C92" w:rsidRDefault="00885A74" w:rsidP="00853C92">
      <w:r w:rsidRPr="00885A74">
        <w:rPr>
          <w:noProof/>
        </w:rPr>
        <w:drawing>
          <wp:anchor distT="0" distB="0" distL="114300" distR="114300" simplePos="0" relativeHeight="251666432" behindDoc="1" locked="0" layoutInCell="1" allowOverlap="1" wp14:anchorId="59704178" wp14:editId="311B80E0">
            <wp:simplePos x="0" y="0"/>
            <wp:positionH relativeFrom="column">
              <wp:posOffset>7877933</wp:posOffset>
            </wp:positionH>
            <wp:positionV relativeFrom="paragraph">
              <wp:posOffset>204110</wp:posOffset>
            </wp:positionV>
            <wp:extent cx="5106113" cy="5744377"/>
            <wp:effectExtent l="0" t="0" r="0" b="8890"/>
            <wp:wrapTight wrapText="bothSides">
              <wp:wrapPolygon edited="0">
                <wp:start x="0" y="0"/>
                <wp:lineTo x="0" y="21562"/>
                <wp:lineTo x="21517" y="21562"/>
                <wp:lineTo x="21517" y="0"/>
                <wp:lineTo x="0" y="0"/>
              </wp:wrapPolygon>
            </wp:wrapTight>
            <wp:docPr id="2405609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60913" name="Picture 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106113" cy="5744377"/>
                    </a:xfrm>
                    <a:prstGeom prst="rect">
                      <a:avLst/>
                    </a:prstGeom>
                  </pic:spPr>
                </pic:pic>
              </a:graphicData>
            </a:graphic>
          </wp:anchor>
        </w:drawing>
      </w:r>
      <w:r w:rsidR="00853C92">
        <w:t xml:space="preserve">    CLOSE </w:t>
      </w:r>
      <w:proofErr w:type="spellStart"/>
      <w:r w:rsidR="00853C92">
        <w:t>bike_</w:t>
      </w:r>
      <w:proofErr w:type="gramStart"/>
      <w:r w:rsidR="00853C92">
        <w:t>cursor</w:t>
      </w:r>
      <w:proofErr w:type="spellEnd"/>
      <w:r w:rsidR="00853C92">
        <w:t>;</w:t>
      </w:r>
      <w:proofErr w:type="gramEnd"/>
    </w:p>
    <w:p w14:paraId="52ABA041" w14:textId="2F66D132" w:rsidR="00853C92" w:rsidRDefault="00853C92" w:rsidP="00853C92">
      <w:r w:rsidRPr="004A5CA1">
        <w:rPr>
          <w:noProof/>
        </w:rPr>
        <w:drawing>
          <wp:anchor distT="0" distB="0" distL="114300" distR="114300" simplePos="0" relativeHeight="251665408" behindDoc="1" locked="0" layoutInCell="1" allowOverlap="1" wp14:anchorId="3893B647" wp14:editId="30EF5D70">
            <wp:simplePos x="0" y="0"/>
            <wp:positionH relativeFrom="column">
              <wp:posOffset>2576195</wp:posOffset>
            </wp:positionH>
            <wp:positionV relativeFrom="paragraph">
              <wp:posOffset>64135</wp:posOffset>
            </wp:positionV>
            <wp:extent cx="3604895" cy="7074535"/>
            <wp:effectExtent l="0" t="0" r="0" b="0"/>
            <wp:wrapTight wrapText="bothSides">
              <wp:wrapPolygon edited="0">
                <wp:start x="0" y="0"/>
                <wp:lineTo x="0" y="21521"/>
                <wp:lineTo x="21459" y="21521"/>
                <wp:lineTo x="21459" y="0"/>
                <wp:lineTo x="0" y="0"/>
              </wp:wrapPolygon>
            </wp:wrapTight>
            <wp:docPr id="6869252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5244" name="Picture 1"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604895" cy="7074535"/>
                    </a:xfrm>
                    <a:prstGeom prst="rect">
                      <a:avLst/>
                    </a:prstGeom>
                  </pic:spPr>
                </pic:pic>
              </a:graphicData>
            </a:graphic>
            <wp14:sizeRelH relativeFrom="margin">
              <wp14:pctWidth>0</wp14:pctWidth>
            </wp14:sizeRelH>
            <wp14:sizeRelV relativeFrom="margin">
              <wp14:pctHeight>0</wp14:pctHeight>
            </wp14:sizeRelV>
          </wp:anchor>
        </w:drawing>
      </w:r>
      <w:proofErr w:type="gramStart"/>
      <w:r>
        <w:t>END;</w:t>
      </w:r>
      <w:proofErr w:type="gramEnd"/>
    </w:p>
    <w:p w14:paraId="71CD7F10" w14:textId="42310082" w:rsidR="00A03C6A" w:rsidRDefault="00853C92" w:rsidP="00853C92">
      <w:r>
        <w:t>/</w:t>
      </w:r>
      <w:r w:rsidR="00A03C6A">
        <w:t xml:space="preserve">   </w:t>
      </w:r>
    </w:p>
    <w:p w14:paraId="4F50F6F5" w14:textId="5812997D" w:rsidR="004A5CA1" w:rsidRDefault="004A5CA1" w:rsidP="00A03C6A"/>
    <w:p w14:paraId="71191F78" w14:textId="010128CD" w:rsidR="004A5CA1" w:rsidRDefault="004A5CA1" w:rsidP="00A03C6A"/>
    <w:p w14:paraId="69CAB19E" w14:textId="77777777" w:rsidR="006B29B0" w:rsidRPr="006B29B0" w:rsidRDefault="006B29B0" w:rsidP="006B29B0"/>
    <w:p w14:paraId="2C5A0EB4" w14:textId="77777777" w:rsidR="006B29B0" w:rsidRPr="006B29B0" w:rsidRDefault="006B29B0" w:rsidP="006B29B0"/>
    <w:p w14:paraId="22889281" w14:textId="77777777" w:rsidR="006B29B0" w:rsidRPr="006B29B0" w:rsidRDefault="006B29B0" w:rsidP="006B29B0"/>
    <w:p w14:paraId="19A03ADC" w14:textId="77777777" w:rsidR="006B29B0" w:rsidRPr="006B29B0" w:rsidRDefault="006B29B0" w:rsidP="006B29B0"/>
    <w:p w14:paraId="7610118C" w14:textId="77777777" w:rsidR="006B29B0" w:rsidRPr="006B29B0" w:rsidRDefault="006B29B0" w:rsidP="006B29B0"/>
    <w:p w14:paraId="3BDA2D57" w14:textId="77777777" w:rsidR="006B29B0" w:rsidRPr="006B29B0" w:rsidRDefault="006B29B0" w:rsidP="006B29B0"/>
    <w:p w14:paraId="70E00605" w14:textId="77777777" w:rsidR="006B29B0" w:rsidRPr="006B29B0" w:rsidRDefault="006B29B0" w:rsidP="006B29B0"/>
    <w:p w14:paraId="78AB1E74" w14:textId="77777777" w:rsidR="006B29B0" w:rsidRPr="006B29B0" w:rsidRDefault="006B29B0" w:rsidP="006B29B0"/>
    <w:p w14:paraId="6B9ADC06" w14:textId="77777777" w:rsidR="006B29B0" w:rsidRPr="006B29B0" w:rsidRDefault="006B29B0" w:rsidP="006B29B0"/>
    <w:p w14:paraId="716C0CA8" w14:textId="77777777" w:rsidR="006B29B0" w:rsidRPr="006B29B0" w:rsidRDefault="006B29B0" w:rsidP="006B29B0"/>
    <w:p w14:paraId="69173755" w14:textId="77777777" w:rsidR="006B29B0" w:rsidRPr="006B29B0" w:rsidRDefault="006B29B0" w:rsidP="006B29B0"/>
    <w:p w14:paraId="730B094B" w14:textId="77777777" w:rsidR="006B29B0" w:rsidRPr="006B29B0" w:rsidRDefault="006B29B0" w:rsidP="006B29B0"/>
    <w:p w14:paraId="39DF4341" w14:textId="6F5FBFF3" w:rsidR="006B29B0" w:rsidRPr="006B29B0" w:rsidRDefault="006B29B0" w:rsidP="006B29B0"/>
    <w:p w14:paraId="0EFB4441" w14:textId="77777777" w:rsidR="006B29B0" w:rsidRPr="006B29B0" w:rsidRDefault="006B29B0" w:rsidP="006B29B0"/>
    <w:p w14:paraId="4998FC96" w14:textId="125058AE" w:rsidR="006B29B0" w:rsidRPr="006B29B0" w:rsidRDefault="006B29B0" w:rsidP="006B29B0"/>
    <w:p w14:paraId="72C2235F" w14:textId="77777777" w:rsidR="006B29B0" w:rsidRPr="006B29B0" w:rsidRDefault="006B29B0" w:rsidP="006B29B0"/>
    <w:p w14:paraId="061A949E" w14:textId="32A7729B" w:rsidR="006B29B0" w:rsidRPr="006B29B0" w:rsidRDefault="006B29B0" w:rsidP="006B29B0"/>
    <w:p w14:paraId="3625FBC3" w14:textId="77777777" w:rsidR="006B29B0" w:rsidRPr="006B29B0" w:rsidRDefault="006B29B0" w:rsidP="006B29B0"/>
    <w:p w14:paraId="07570EC3" w14:textId="77777777" w:rsidR="006B29B0" w:rsidRDefault="006B29B0" w:rsidP="006B29B0"/>
    <w:p w14:paraId="2E8FBDA4" w14:textId="77777777" w:rsidR="006B29B0" w:rsidRDefault="006B29B0" w:rsidP="006B29B0"/>
    <w:p w14:paraId="3353DA8F" w14:textId="77777777" w:rsidR="006B29B0" w:rsidRDefault="006B29B0" w:rsidP="006B29B0"/>
    <w:p w14:paraId="6392DE5C" w14:textId="77777777" w:rsidR="006B29B0" w:rsidRDefault="006B29B0" w:rsidP="006B29B0"/>
    <w:p w14:paraId="2AA18DAC" w14:textId="77777777" w:rsidR="006B29B0" w:rsidRDefault="006B29B0" w:rsidP="006B29B0"/>
    <w:p w14:paraId="21096269" w14:textId="77777777" w:rsidR="006B29B0" w:rsidRDefault="006B29B0" w:rsidP="006B29B0"/>
    <w:p w14:paraId="29C1BDE4" w14:textId="77777777" w:rsidR="006B29B0" w:rsidRDefault="006B29B0" w:rsidP="006B29B0"/>
    <w:p w14:paraId="47FE1503" w14:textId="69E9D8E1" w:rsidR="006B29B0" w:rsidRDefault="006B29B0" w:rsidP="00BE37D1">
      <w:pPr>
        <w:pStyle w:val="Heading1"/>
      </w:pPr>
      <w:bookmarkStart w:id="8" w:name="_Toc181734654"/>
      <w:r>
        <w:lastRenderedPageBreak/>
        <w:t>Question 8</w:t>
      </w:r>
      <w:bookmarkEnd w:id="8"/>
    </w:p>
    <w:p w14:paraId="7913136A" w14:textId="77777777" w:rsidR="008746E5" w:rsidRDefault="008746E5" w:rsidP="008746E5">
      <w:r>
        <w:t xml:space="preserve">SELECT </w:t>
      </w:r>
    </w:p>
    <w:p w14:paraId="6BDCD373" w14:textId="77777777" w:rsidR="008746E5" w:rsidRDefault="008746E5" w:rsidP="008746E5">
      <w:r>
        <w:t xml:space="preserve">    BIKE.BIKE_ID,</w:t>
      </w:r>
    </w:p>
    <w:p w14:paraId="11A8CC0E" w14:textId="77777777" w:rsidR="008746E5" w:rsidRDefault="008746E5" w:rsidP="008746E5">
      <w:r>
        <w:t xml:space="preserve">    BIKE.BIKE_TYPE,</w:t>
      </w:r>
    </w:p>
    <w:p w14:paraId="13A8F082" w14:textId="77777777" w:rsidR="008746E5" w:rsidRDefault="008746E5" w:rsidP="008746E5">
      <w:r>
        <w:t xml:space="preserve">    BIKE.MANUFACTURER,</w:t>
      </w:r>
    </w:p>
    <w:p w14:paraId="531F6046" w14:textId="77777777" w:rsidR="008746E5" w:rsidRDefault="008746E5" w:rsidP="008746E5">
      <w:r>
        <w:t xml:space="preserve">    DONATION.VALUE,</w:t>
      </w:r>
    </w:p>
    <w:p w14:paraId="75BD4E58" w14:textId="77777777" w:rsidR="008746E5" w:rsidRDefault="008746E5" w:rsidP="008746E5">
      <w:r>
        <w:t xml:space="preserve">    CASE </w:t>
      </w:r>
    </w:p>
    <w:p w14:paraId="7A737BE7" w14:textId="77777777" w:rsidR="008746E5" w:rsidRDefault="008746E5" w:rsidP="008746E5">
      <w:r>
        <w:t xml:space="preserve">        WHEN DONATION.VALUE &gt; 3000 THEN '***'</w:t>
      </w:r>
    </w:p>
    <w:p w14:paraId="3B654986" w14:textId="77777777" w:rsidR="008746E5" w:rsidRDefault="008746E5" w:rsidP="008746E5">
      <w:r>
        <w:t xml:space="preserve">        WHEN DONATION.VALUE &gt; 1500 THEN '**'</w:t>
      </w:r>
    </w:p>
    <w:p w14:paraId="37C27638" w14:textId="77777777" w:rsidR="008746E5" w:rsidRDefault="008746E5" w:rsidP="008746E5">
      <w:r>
        <w:t xml:space="preserve">        ELSE '*'</w:t>
      </w:r>
    </w:p>
    <w:p w14:paraId="3A3E0255" w14:textId="77777777" w:rsidR="008746E5" w:rsidRDefault="008746E5" w:rsidP="008746E5">
      <w:r>
        <w:t xml:space="preserve">    END AS STATUS</w:t>
      </w:r>
    </w:p>
    <w:p w14:paraId="77EC555C" w14:textId="77777777" w:rsidR="008746E5" w:rsidRDefault="008746E5" w:rsidP="008746E5">
      <w:r>
        <w:t xml:space="preserve">FROM </w:t>
      </w:r>
    </w:p>
    <w:p w14:paraId="4093AC7F" w14:textId="77777777" w:rsidR="008746E5" w:rsidRDefault="008746E5" w:rsidP="008746E5">
      <w:r>
        <w:t xml:space="preserve">    BIKE</w:t>
      </w:r>
    </w:p>
    <w:p w14:paraId="7C4D6A8F" w14:textId="77777777" w:rsidR="008746E5" w:rsidRDefault="008746E5" w:rsidP="008746E5">
      <w:r>
        <w:t xml:space="preserve">JOIN </w:t>
      </w:r>
    </w:p>
    <w:p w14:paraId="40FDFBC4" w14:textId="77777777" w:rsidR="008746E5" w:rsidRDefault="008746E5" w:rsidP="008746E5">
      <w:r>
        <w:t xml:space="preserve">    DONATION ON BIKE.BIKE_ID = DONATION.BIKE_ID</w:t>
      </w:r>
    </w:p>
    <w:p w14:paraId="6AB065F1" w14:textId="77777777" w:rsidR="008746E5" w:rsidRDefault="008746E5" w:rsidP="008746E5">
      <w:r>
        <w:t xml:space="preserve">ORDER BY </w:t>
      </w:r>
    </w:p>
    <w:p w14:paraId="0DC2A4AD" w14:textId="0C43C34B" w:rsidR="00BE37D1" w:rsidRDefault="008746E5" w:rsidP="008746E5">
      <w:r>
        <w:t xml:space="preserve">    BIKE.BIKE_</w:t>
      </w:r>
      <w:proofErr w:type="gramStart"/>
      <w:r>
        <w:t>ID;</w:t>
      </w:r>
      <w:proofErr w:type="gramEnd"/>
    </w:p>
    <w:p w14:paraId="19250EEE" w14:textId="77777777" w:rsidR="009F19A5" w:rsidRDefault="009F19A5" w:rsidP="008746E5"/>
    <w:p w14:paraId="32DC6638" w14:textId="3045333D" w:rsidR="009F19A5" w:rsidRDefault="009F19A5" w:rsidP="008746E5">
      <w:r w:rsidRPr="009F19A5">
        <w:rPr>
          <w:noProof/>
        </w:rPr>
        <w:drawing>
          <wp:inline distT="0" distB="0" distL="0" distR="0" wp14:anchorId="69CB89F1" wp14:editId="50F846A8">
            <wp:extent cx="5087060" cy="3315163"/>
            <wp:effectExtent l="0" t="0" r="0" b="0"/>
            <wp:docPr id="1900732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32372" name="Picture 1" descr="A screenshot of a computer&#10;&#10;Description automatically generated"/>
                    <pic:cNvPicPr/>
                  </pic:nvPicPr>
                  <pic:blipFill>
                    <a:blip r:embed="rId31"/>
                    <a:stretch>
                      <a:fillRect/>
                    </a:stretch>
                  </pic:blipFill>
                  <pic:spPr>
                    <a:xfrm>
                      <a:off x="0" y="0"/>
                      <a:ext cx="5087060" cy="3315163"/>
                    </a:xfrm>
                    <a:prstGeom prst="rect">
                      <a:avLst/>
                    </a:prstGeom>
                  </pic:spPr>
                </pic:pic>
              </a:graphicData>
            </a:graphic>
          </wp:inline>
        </w:drawing>
      </w:r>
    </w:p>
    <w:p w14:paraId="37766A0D" w14:textId="77777777" w:rsidR="009F19A5" w:rsidRDefault="009F19A5" w:rsidP="008746E5"/>
    <w:p w14:paraId="311C8F71" w14:textId="77777777" w:rsidR="009F19A5" w:rsidRDefault="009F19A5" w:rsidP="008746E5"/>
    <w:p w14:paraId="705E7AF3" w14:textId="77777777" w:rsidR="00BE1CFB" w:rsidRDefault="00BE1CFB" w:rsidP="008746E5"/>
    <w:p w14:paraId="4FA1A85D" w14:textId="7414C10A" w:rsidR="00BE1CFB" w:rsidRDefault="00BE1CFB" w:rsidP="00131B17">
      <w:pPr>
        <w:pStyle w:val="Heading1"/>
      </w:pPr>
      <w:bookmarkStart w:id="9" w:name="_Toc181734655"/>
      <w:r>
        <w:lastRenderedPageBreak/>
        <w:t>Question 9</w:t>
      </w:r>
      <w:bookmarkEnd w:id="9"/>
    </w:p>
    <w:p w14:paraId="52B56520" w14:textId="57956B07" w:rsidR="00131B17" w:rsidRDefault="00AD18E6" w:rsidP="00131B17">
      <w:r>
        <w:t xml:space="preserve">9.1 </w:t>
      </w:r>
      <w:r w:rsidR="000F67F4">
        <w:t>Preventing deletions</w:t>
      </w:r>
    </w:p>
    <w:p w14:paraId="381D5735" w14:textId="1FB7A681" w:rsidR="00CE4D56" w:rsidRDefault="0052463F" w:rsidP="00131B17">
      <w:r>
        <w:t xml:space="preserve">Triggers </w:t>
      </w:r>
      <w:proofErr w:type="spellStart"/>
      <w:proofErr w:type="gramStart"/>
      <w:r>
        <w:t>cant</w:t>
      </w:r>
      <w:proofErr w:type="spellEnd"/>
      <w:proofErr w:type="gramEnd"/>
      <w:r>
        <w:t xml:space="preserve"> be created </w:t>
      </w:r>
      <w:r w:rsidR="009236CC">
        <w:t xml:space="preserve">on this schema because we don’t have the permission to do so </w:t>
      </w:r>
      <w:r w:rsidR="00C8049F">
        <w:t>and no sample output could be provided for this question</w:t>
      </w:r>
    </w:p>
    <w:p w14:paraId="10275CB3" w14:textId="77777777" w:rsidR="00C8049F" w:rsidRDefault="00C8049F" w:rsidP="00131B17"/>
    <w:p w14:paraId="43D7D62E" w14:textId="77777777" w:rsidR="00A91D82" w:rsidRDefault="00A91D82" w:rsidP="00A91D82">
      <w:r>
        <w:t>-- Create a trigger to prevent deletions from the DONATION table</w:t>
      </w:r>
    </w:p>
    <w:p w14:paraId="4A407A4D" w14:textId="77777777" w:rsidR="00A91D82" w:rsidRDefault="00A91D82" w:rsidP="00A91D82">
      <w:r>
        <w:t xml:space="preserve">CREATE OR REPLACE TRIGGER </w:t>
      </w:r>
      <w:proofErr w:type="spellStart"/>
      <w:r>
        <w:t>prevent_donation_deletion</w:t>
      </w:r>
      <w:proofErr w:type="spellEnd"/>
    </w:p>
    <w:p w14:paraId="26A0C2C7" w14:textId="77777777" w:rsidR="00A91D82" w:rsidRDefault="00A91D82" w:rsidP="00A91D82">
      <w:r>
        <w:t>BEFORE DELETE ON DONATION</w:t>
      </w:r>
    </w:p>
    <w:p w14:paraId="005D07DD" w14:textId="77777777" w:rsidR="00A91D82" w:rsidRDefault="00A91D82" w:rsidP="00A91D82">
      <w:r>
        <w:t>FOR EACH ROW</w:t>
      </w:r>
    </w:p>
    <w:p w14:paraId="0C036C46" w14:textId="77777777" w:rsidR="00A91D82" w:rsidRDefault="00A91D82" w:rsidP="00A91D82">
      <w:r>
        <w:t>BEGIN</w:t>
      </w:r>
    </w:p>
    <w:p w14:paraId="7A5D7BBD" w14:textId="77777777" w:rsidR="00A91D82" w:rsidRDefault="00A91D82" w:rsidP="00A91D82">
      <w:r>
        <w:t xml:space="preserve">    -- Raise an application error to prevent deletion</w:t>
      </w:r>
    </w:p>
    <w:p w14:paraId="6F6106B9" w14:textId="77777777" w:rsidR="00A91D82" w:rsidRDefault="00A91D82" w:rsidP="00A91D82">
      <w:r>
        <w:t xml:space="preserve">    RAISE_APPLICATION_</w:t>
      </w:r>
      <w:proofErr w:type="gramStart"/>
      <w:r>
        <w:t>ERROR(</w:t>
      </w:r>
      <w:proofErr w:type="gramEnd"/>
      <w:r>
        <w:t>-20001, 'Deletion from the DONATION table is not allowed.'</w:t>
      </w:r>
      <w:proofErr w:type="gramStart"/>
      <w:r>
        <w:t>);</w:t>
      </w:r>
      <w:proofErr w:type="gramEnd"/>
    </w:p>
    <w:p w14:paraId="784BC8B0" w14:textId="77777777" w:rsidR="00A91D82" w:rsidRDefault="00A91D82" w:rsidP="00A91D82">
      <w:proofErr w:type="gramStart"/>
      <w:r>
        <w:t>END;</w:t>
      </w:r>
      <w:proofErr w:type="gramEnd"/>
    </w:p>
    <w:p w14:paraId="39A0201D" w14:textId="0E5EEDEB" w:rsidR="00C8049F" w:rsidRDefault="00A91D82" w:rsidP="00A91D82">
      <w:r>
        <w:t>/</w:t>
      </w:r>
    </w:p>
    <w:p w14:paraId="56264959" w14:textId="77777777" w:rsidR="00A91D82" w:rsidRDefault="00A91D82" w:rsidP="00A91D82"/>
    <w:p w14:paraId="36DEBCD2" w14:textId="16558153" w:rsidR="00A91D82" w:rsidRDefault="00A91D82" w:rsidP="00A91D82">
      <w:r>
        <w:t>--</w:t>
      </w:r>
      <w:r w:rsidR="00531F8D">
        <w:t>CODE TO TRIGGER THE TRIGGER</w:t>
      </w:r>
    </w:p>
    <w:p w14:paraId="14790DA9" w14:textId="77777777" w:rsidR="00531F8D" w:rsidRDefault="00531F8D" w:rsidP="00531F8D">
      <w:r>
        <w:t>-- Attempt to delete a record from the DONATION table to test the trigger</w:t>
      </w:r>
    </w:p>
    <w:p w14:paraId="1995529B" w14:textId="030DBADB" w:rsidR="00531F8D" w:rsidRDefault="00531F8D" w:rsidP="00531F8D">
      <w:r>
        <w:t xml:space="preserve">DELETE FROM DONATION WHERE DONATION_ID = </w:t>
      </w:r>
      <w:proofErr w:type="gramStart"/>
      <w:r>
        <w:t>1;</w:t>
      </w:r>
      <w:proofErr w:type="gramEnd"/>
    </w:p>
    <w:p w14:paraId="03A6ED94" w14:textId="77777777" w:rsidR="00DB4E7A" w:rsidRDefault="00DB4E7A" w:rsidP="00531F8D"/>
    <w:p w14:paraId="118FF571" w14:textId="625F2987" w:rsidR="00DB4E7A" w:rsidRDefault="00DB4E7A" w:rsidP="00531F8D">
      <w:r>
        <w:t>9.2 Ensuring a valid bike value on update</w:t>
      </w:r>
    </w:p>
    <w:p w14:paraId="0768DB43" w14:textId="77777777" w:rsidR="00797F6D" w:rsidRDefault="00797F6D" w:rsidP="00797F6D">
      <w:r>
        <w:t xml:space="preserve">Triggers </w:t>
      </w:r>
      <w:proofErr w:type="spellStart"/>
      <w:proofErr w:type="gramStart"/>
      <w:r>
        <w:t>cant</w:t>
      </w:r>
      <w:proofErr w:type="spellEnd"/>
      <w:proofErr w:type="gramEnd"/>
      <w:r>
        <w:t xml:space="preserve"> be created on this schema because we don’t have the permission to do so and no sample output could be provided for this question</w:t>
      </w:r>
    </w:p>
    <w:p w14:paraId="78A4F10A" w14:textId="77777777" w:rsidR="00DB4E7A" w:rsidRDefault="00DB4E7A" w:rsidP="00531F8D"/>
    <w:p w14:paraId="3731058E" w14:textId="77777777" w:rsidR="00797F6D" w:rsidRDefault="00797F6D" w:rsidP="00797F6D">
      <w:r>
        <w:t>-- Create a trigger to validate bike value on update</w:t>
      </w:r>
    </w:p>
    <w:p w14:paraId="6EAEE3A9" w14:textId="77777777" w:rsidR="00797F6D" w:rsidRDefault="00797F6D" w:rsidP="00797F6D">
      <w:r>
        <w:t xml:space="preserve">CREATE OR REPLACE TRIGGER </w:t>
      </w:r>
      <w:proofErr w:type="spellStart"/>
      <w:r>
        <w:t>validate_bike_value</w:t>
      </w:r>
      <w:proofErr w:type="spellEnd"/>
    </w:p>
    <w:p w14:paraId="4660CABF" w14:textId="77777777" w:rsidR="00797F6D" w:rsidRDefault="00797F6D" w:rsidP="00797F6D">
      <w:r>
        <w:t>BEFORE UPDATE ON DONATION</w:t>
      </w:r>
    </w:p>
    <w:p w14:paraId="0A4EE113" w14:textId="77777777" w:rsidR="00797F6D" w:rsidRDefault="00797F6D" w:rsidP="00797F6D">
      <w:r>
        <w:t>FOR EACH ROW</w:t>
      </w:r>
    </w:p>
    <w:p w14:paraId="0F1D47A8" w14:textId="77777777" w:rsidR="00797F6D" w:rsidRDefault="00797F6D" w:rsidP="00797F6D">
      <w:r>
        <w:t>BEGIN</w:t>
      </w:r>
    </w:p>
    <w:p w14:paraId="7152C2E2" w14:textId="77777777" w:rsidR="00797F6D" w:rsidRDefault="00797F6D" w:rsidP="00797F6D">
      <w:r>
        <w:t xml:space="preserve">    -- Check if the new value is greater than 0</w:t>
      </w:r>
    </w:p>
    <w:p w14:paraId="0F0B438D" w14:textId="77777777" w:rsidR="00797F6D" w:rsidRDefault="00797F6D" w:rsidP="00797F6D">
      <w:r>
        <w:t xml:space="preserve">    </w:t>
      </w:r>
      <w:proofErr w:type="gramStart"/>
      <w:r>
        <w:t>IF :</w:t>
      </w:r>
      <w:proofErr w:type="gramEnd"/>
      <w:r>
        <w:t>NEW.VALUE &lt;= 0 THEN</w:t>
      </w:r>
    </w:p>
    <w:p w14:paraId="3E2B3DFB" w14:textId="77777777" w:rsidR="00797F6D" w:rsidRDefault="00797F6D" w:rsidP="00797F6D">
      <w:r>
        <w:t xml:space="preserve">        -- Raise an application error if the value is invalid</w:t>
      </w:r>
    </w:p>
    <w:p w14:paraId="1BF5A425" w14:textId="77777777" w:rsidR="00797F6D" w:rsidRDefault="00797F6D" w:rsidP="00797F6D">
      <w:r>
        <w:t xml:space="preserve">        RAISE_APPLICATION_</w:t>
      </w:r>
      <w:proofErr w:type="gramStart"/>
      <w:r>
        <w:t>ERROR(</w:t>
      </w:r>
      <w:proofErr w:type="gramEnd"/>
      <w:r>
        <w:t>-20002, 'Bike value must be greater than 0.'</w:t>
      </w:r>
      <w:proofErr w:type="gramStart"/>
      <w:r>
        <w:t>);</w:t>
      </w:r>
      <w:proofErr w:type="gramEnd"/>
    </w:p>
    <w:p w14:paraId="39A6F0BD" w14:textId="77777777" w:rsidR="00797F6D" w:rsidRDefault="00797F6D" w:rsidP="00797F6D">
      <w:r>
        <w:t xml:space="preserve">    END </w:t>
      </w:r>
      <w:proofErr w:type="gramStart"/>
      <w:r>
        <w:t>IF;</w:t>
      </w:r>
      <w:proofErr w:type="gramEnd"/>
    </w:p>
    <w:p w14:paraId="546E5F92" w14:textId="77777777" w:rsidR="00797F6D" w:rsidRDefault="00797F6D" w:rsidP="00797F6D">
      <w:proofErr w:type="gramStart"/>
      <w:r>
        <w:t>END;</w:t>
      </w:r>
      <w:proofErr w:type="gramEnd"/>
    </w:p>
    <w:p w14:paraId="79BDCFA6" w14:textId="295546DF" w:rsidR="00DB4E7A" w:rsidRDefault="00797F6D" w:rsidP="00797F6D">
      <w:r>
        <w:t>/</w:t>
      </w:r>
    </w:p>
    <w:p w14:paraId="44EA688D" w14:textId="00D53F45" w:rsidR="00797F6D" w:rsidRDefault="00797F6D" w:rsidP="00797F6D">
      <w:r>
        <w:lastRenderedPageBreak/>
        <w:t>--CODE TO TRIGGER THE TRIGG</w:t>
      </w:r>
      <w:r w:rsidR="003F404B">
        <w:t>ER</w:t>
      </w:r>
    </w:p>
    <w:p w14:paraId="450E215A" w14:textId="77777777" w:rsidR="00323FBC" w:rsidRDefault="00323FBC" w:rsidP="00323FBC">
      <w:r>
        <w:t>-- Attempt to update a record in the DONATION table with an invalid value to test the trigger</w:t>
      </w:r>
    </w:p>
    <w:p w14:paraId="754CC669" w14:textId="4A226212" w:rsidR="003F404B" w:rsidRDefault="00323FBC" w:rsidP="00323FBC">
      <w:r>
        <w:t xml:space="preserve">UPDATE DONATION SET VALUE = -100 WHERE DONATION_ID = </w:t>
      </w:r>
      <w:proofErr w:type="gramStart"/>
      <w:r>
        <w:t>2;</w:t>
      </w:r>
      <w:proofErr w:type="gramEnd"/>
    </w:p>
    <w:p w14:paraId="57B19161" w14:textId="77777777" w:rsidR="00E47FD2" w:rsidRDefault="00E47FD2" w:rsidP="00323FBC"/>
    <w:p w14:paraId="299399C1" w14:textId="640273F9" w:rsidR="00E47FD2" w:rsidRDefault="00E47FD2" w:rsidP="00070797">
      <w:pPr>
        <w:pStyle w:val="Heading1"/>
      </w:pPr>
      <w:bookmarkStart w:id="10" w:name="_Toc181734656"/>
      <w:r>
        <w:t>Questio</w:t>
      </w:r>
      <w:r w:rsidR="00070797">
        <w:t>n 10</w:t>
      </w:r>
      <w:bookmarkEnd w:id="10"/>
    </w:p>
    <w:p w14:paraId="411788D2" w14:textId="77777777" w:rsidR="000150F6" w:rsidRPr="000150F6" w:rsidRDefault="000150F6" w:rsidP="000150F6">
      <w:pPr>
        <w:rPr>
          <w:b/>
          <w:bCs/>
          <w:lang w:val="en-ZA"/>
        </w:rPr>
      </w:pPr>
      <w:r w:rsidRPr="000150F6">
        <w:rPr>
          <w:b/>
          <w:bCs/>
          <w:lang w:val="en-ZA"/>
        </w:rPr>
        <w:t xml:space="preserve">Technical Report on Ensuring Confidentiality, Integrity, and Availability for </w:t>
      </w:r>
      <w:proofErr w:type="spellStart"/>
      <w:r w:rsidRPr="000150F6">
        <w:rPr>
          <w:b/>
          <w:bCs/>
          <w:lang w:val="en-ZA"/>
        </w:rPr>
        <w:t>BikesRUs</w:t>
      </w:r>
      <w:proofErr w:type="spellEnd"/>
      <w:r w:rsidRPr="000150F6">
        <w:rPr>
          <w:b/>
          <w:bCs/>
          <w:lang w:val="en-ZA"/>
        </w:rPr>
        <w:t xml:space="preserve"> Outlet Data</w:t>
      </w:r>
    </w:p>
    <w:p w14:paraId="3EE8AAEB" w14:textId="77777777" w:rsidR="000150F6" w:rsidRPr="000150F6" w:rsidRDefault="000150F6" w:rsidP="000150F6">
      <w:pPr>
        <w:rPr>
          <w:b/>
          <w:bCs/>
          <w:lang w:val="en-ZA"/>
        </w:rPr>
      </w:pPr>
      <w:r w:rsidRPr="000150F6">
        <w:rPr>
          <w:b/>
          <w:bCs/>
          <w:lang w:val="en-ZA"/>
        </w:rPr>
        <w:t>Introduction</w:t>
      </w:r>
    </w:p>
    <w:p w14:paraId="7EF1CFE9" w14:textId="77777777" w:rsidR="000150F6" w:rsidRPr="000150F6" w:rsidRDefault="000150F6" w:rsidP="000150F6">
      <w:pPr>
        <w:rPr>
          <w:lang w:val="en-ZA"/>
        </w:rPr>
      </w:pPr>
      <w:r w:rsidRPr="000150F6">
        <w:rPr>
          <w:lang w:val="en-ZA"/>
        </w:rPr>
        <w:t xml:space="preserve">The </w:t>
      </w:r>
      <w:proofErr w:type="spellStart"/>
      <w:r w:rsidRPr="000150F6">
        <w:rPr>
          <w:lang w:val="en-ZA"/>
        </w:rPr>
        <w:t>BikesRUs</w:t>
      </w:r>
      <w:proofErr w:type="spellEnd"/>
      <w:r w:rsidRPr="000150F6">
        <w:rPr>
          <w:lang w:val="en-ZA"/>
        </w:rPr>
        <w:t xml:space="preserve"> Outlet, located in Gugulethu, operates with a mission to provide affordable transportation to underprivileged communities. With data playing a critical role in its operations, ensuring the confidentiality, integrity, and availability (CIA) of this data is paramount. This report outlines strategies, tools, and technologies to uphold these principles, thereby securing the outlet's information assets.</w:t>
      </w:r>
    </w:p>
    <w:p w14:paraId="1DC215FB" w14:textId="77777777" w:rsidR="000150F6" w:rsidRPr="000150F6" w:rsidRDefault="000150F6" w:rsidP="000150F6">
      <w:pPr>
        <w:rPr>
          <w:b/>
          <w:bCs/>
          <w:lang w:val="en-ZA"/>
        </w:rPr>
      </w:pPr>
      <w:r w:rsidRPr="000150F6">
        <w:rPr>
          <w:b/>
          <w:bCs/>
          <w:lang w:val="en-ZA"/>
        </w:rPr>
        <w:t>Confidentiality</w:t>
      </w:r>
    </w:p>
    <w:p w14:paraId="39D20D3C" w14:textId="11DD5BF1" w:rsidR="000150F6" w:rsidRPr="000150F6" w:rsidRDefault="00950BA5" w:rsidP="000150F6">
      <w:pPr>
        <w:rPr>
          <w:lang w:val="en-ZA"/>
        </w:rPr>
      </w:pPr>
      <w:r>
        <w:rPr>
          <w:lang w:val="en-ZA"/>
        </w:rPr>
        <w:t>A</w:t>
      </w:r>
      <w:r w:rsidR="00450D7F">
        <w:rPr>
          <w:lang w:val="en-ZA"/>
        </w:rPr>
        <w:t xml:space="preserve">ccording to </w:t>
      </w:r>
      <w:r w:rsidR="00450D7F" w:rsidRPr="00450D7F">
        <w:rPr>
          <w:lang w:val="en-ZA"/>
        </w:rPr>
        <w:t>ManageEngine (2024)</w:t>
      </w:r>
      <w:r w:rsidR="000959BE">
        <w:rPr>
          <w:lang w:val="en-ZA"/>
        </w:rPr>
        <w:t xml:space="preserve">, </w:t>
      </w:r>
      <w:r w:rsidR="000150F6" w:rsidRPr="000150F6">
        <w:rPr>
          <w:lang w:val="en-ZA"/>
        </w:rPr>
        <w:t xml:space="preserve">Confidentiality ensures that sensitive information is accessible only to authorized individuals. For </w:t>
      </w:r>
      <w:proofErr w:type="spellStart"/>
      <w:r w:rsidR="000150F6" w:rsidRPr="000150F6">
        <w:rPr>
          <w:lang w:val="en-ZA"/>
        </w:rPr>
        <w:t>BikesRUs</w:t>
      </w:r>
      <w:proofErr w:type="spellEnd"/>
      <w:r w:rsidR="000150F6" w:rsidRPr="000150F6">
        <w:rPr>
          <w:lang w:val="en-ZA"/>
        </w:rPr>
        <w:t>, this involves protecting donor details, volunteer information, and financial records from unauthorized access.</w:t>
      </w:r>
    </w:p>
    <w:p w14:paraId="4A528279" w14:textId="77777777" w:rsidR="000150F6" w:rsidRPr="000150F6" w:rsidRDefault="000150F6" w:rsidP="000150F6">
      <w:pPr>
        <w:rPr>
          <w:b/>
          <w:bCs/>
          <w:lang w:val="en-ZA"/>
        </w:rPr>
      </w:pPr>
      <w:r w:rsidRPr="000150F6">
        <w:rPr>
          <w:b/>
          <w:bCs/>
          <w:lang w:val="en-ZA"/>
        </w:rPr>
        <w:t>Tools and Platforms</w:t>
      </w:r>
    </w:p>
    <w:p w14:paraId="5A644754" w14:textId="174D414A" w:rsidR="000150F6" w:rsidRPr="000150F6" w:rsidRDefault="000150F6" w:rsidP="000959BE">
      <w:pPr>
        <w:numPr>
          <w:ilvl w:val="0"/>
          <w:numId w:val="3"/>
        </w:numPr>
        <w:rPr>
          <w:lang w:val="en-ZA"/>
        </w:rPr>
      </w:pPr>
      <w:r w:rsidRPr="000150F6">
        <w:rPr>
          <w:b/>
          <w:bCs/>
          <w:lang w:val="en-ZA"/>
        </w:rPr>
        <w:t>Encryption</w:t>
      </w:r>
      <w:r w:rsidRPr="000150F6">
        <w:rPr>
          <w:lang w:val="en-ZA"/>
        </w:rPr>
        <w:t xml:space="preserve">: </w:t>
      </w:r>
      <w:r w:rsidR="000959BE">
        <w:rPr>
          <w:lang w:val="en-ZA"/>
        </w:rPr>
        <w:t xml:space="preserve">According to </w:t>
      </w:r>
      <w:r w:rsidR="000959BE" w:rsidRPr="000959BE">
        <w:rPr>
          <w:lang w:val="en-ZA"/>
        </w:rPr>
        <w:t>ManageEngine (2024)</w:t>
      </w:r>
      <w:r w:rsidR="000959BE">
        <w:rPr>
          <w:lang w:val="en-ZA"/>
        </w:rPr>
        <w:t xml:space="preserve">, </w:t>
      </w:r>
      <w:r w:rsidRPr="000150F6">
        <w:rPr>
          <w:lang w:val="en-ZA"/>
        </w:rPr>
        <w:t>Encryption transforms data into a secure format that is unreadable to unauthorized users. Implementing encryption at rest and in transit ensures that even if data is intercepted or accessed unlawfully, it remains unintelligible.</w:t>
      </w:r>
    </w:p>
    <w:p w14:paraId="54114685" w14:textId="77777777" w:rsidR="000150F6" w:rsidRPr="000150F6" w:rsidRDefault="000150F6" w:rsidP="000150F6">
      <w:pPr>
        <w:numPr>
          <w:ilvl w:val="1"/>
          <w:numId w:val="3"/>
        </w:numPr>
        <w:rPr>
          <w:lang w:val="en-ZA"/>
        </w:rPr>
      </w:pPr>
      <w:r w:rsidRPr="000150F6">
        <w:rPr>
          <w:b/>
          <w:bCs/>
          <w:lang w:val="en-ZA"/>
        </w:rPr>
        <w:t>At Rest</w:t>
      </w:r>
      <w:r w:rsidRPr="000150F6">
        <w:rPr>
          <w:lang w:val="en-ZA"/>
        </w:rPr>
        <w:t>: Encrypting databases and storage devices. For example, using Oracle Advanced Security for Transparent Data Encryption (TDE).</w:t>
      </w:r>
    </w:p>
    <w:p w14:paraId="35CB3076" w14:textId="77777777" w:rsidR="000150F6" w:rsidRPr="000150F6" w:rsidRDefault="000150F6" w:rsidP="000150F6">
      <w:pPr>
        <w:numPr>
          <w:ilvl w:val="1"/>
          <w:numId w:val="3"/>
        </w:numPr>
        <w:rPr>
          <w:lang w:val="en-ZA"/>
        </w:rPr>
      </w:pPr>
      <w:r w:rsidRPr="000150F6">
        <w:rPr>
          <w:b/>
          <w:bCs/>
          <w:lang w:val="en-ZA"/>
        </w:rPr>
        <w:t>In Transit</w:t>
      </w:r>
      <w:r w:rsidRPr="000150F6">
        <w:rPr>
          <w:lang w:val="en-ZA"/>
        </w:rPr>
        <w:t>: Using Transport Layer Security (TLS) to encrypt data transmitted over networks.</w:t>
      </w:r>
    </w:p>
    <w:p w14:paraId="4F0EF808" w14:textId="77777777" w:rsidR="000150F6" w:rsidRDefault="000150F6" w:rsidP="000150F6">
      <w:pPr>
        <w:rPr>
          <w:lang w:val="en-ZA"/>
        </w:rPr>
      </w:pPr>
      <w:r w:rsidRPr="000150F6">
        <w:rPr>
          <w:b/>
          <w:bCs/>
          <w:lang w:val="en-ZA"/>
        </w:rPr>
        <w:t>Sample Code (Encrypting Data Using Oracle TDE)</w:t>
      </w:r>
      <w:r w:rsidRPr="000150F6">
        <w:rPr>
          <w:lang w:val="en-ZA"/>
        </w:rPr>
        <w:t>:</w:t>
      </w:r>
    </w:p>
    <w:p w14:paraId="496CEC1F" w14:textId="77777777" w:rsidR="00453CA9" w:rsidRDefault="00453CA9" w:rsidP="000150F6">
      <w:pPr>
        <w:rPr>
          <w:lang w:val="en-ZA"/>
        </w:rPr>
      </w:pPr>
    </w:p>
    <w:p w14:paraId="2FE170C8" w14:textId="7C4DCB79" w:rsidR="00453CA9" w:rsidRDefault="00453CA9" w:rsidP="000150F6">
      <w:pPr>
        <w:rPr>
          <w:lang w:val="en-ZA"/>
        </w:rPr>
      </w:pPr>
      <w:r>
        <w:rPr>
          <w:lang w:val="en-ZA"/>
        </w:rPr>
        <w:t xml:space="preserve">ENCRYPTING DOESN’T WORK CAUSE OF THE SYS SCHEMA PERMISSIONS THAT DON’T ALLOW ENCRYPTING DATA </w:t>
      </w:r>
    </w:p>
    <w:p w14:paraId="1116F702" w14:textId="77777777" w:rsidR="00453CA9" w:rsidRDefault="00453CA9" w:rsidP="000150F6">
      <w:pPr>
        <w:rPr>
          <w:lang w:val="en-ZA"/>
        </w:rPr>
      </w:pPr>
    </w:p>
    <w:p w14:paraId="04F9EE06" w14:textId="54E94E2F" w:rsidR="00453CA9" w:rsidRDefault="00453CA9" w:rsidP="000150F6">
      <w:pPr>
        <w:rPr>
          <w:lang w:val="en-ZA"/>
        </w:rPr>
      </w:pPr>
      <w:r>
        <w:rPr>
          <w:lang w:val="en-ZA"/>
        </w:rPr>
        <w:t xml:space="preserve">This code is meant to simply encrypt </w:t>
      </w:r>
      <w:r w:rsidR="0077521B">
        <w:rPr>
          <w:lang w:val="en-ZA"/>
        </w:rPr>
        <w:t xml:space="preserve">the table column </w:t>
      </w:r>
    </w:p>
    <w:p w14:paraId="6852446F" w14:textId="77777777" w:rsidR="00453CA9" w:rsidRPr="000150F6" w:rsidRDefault="00453CA9" w:rsidP="000150F6">
      <w:pPr>
        <w:rPr>
          <w:lang w:val="en-ZA"/>
        </w:rPr>
      </w:pPr>
    </w:p>
    <w:p w14:paraId="43501B8F" w14:textId="77777777" w:rsidR="00CC4179" w:rsidRDefault="00CC4179" w:rsidP="00CC4179">
      <w:r>
        <w:t>-- Enable TDE and create a wallet</w:t>
      </w:r>
    </w:p>
    <w:p w14:paraId="733E1417" w14:textId="699D0BEA" w:rsidR="00CC4179" w:rsidRDefault="00CC4179" w:rsidP="00CC4179">
      <w:r>
        <w:t>ADMINISTER KEY MANAGEMENT SET KEYSTORE OPEN IDENTIFIED BY "</w:t>
      </w:r>
      <w:proofErr w:type="spellStart"/>
      <w:r w:rsidR="0077521B">
        <w:t>the_wallet_password</w:t>
      </w:r>
      <w:proofErr w:type="spellEnd"/>
      <w:proofErr w:type="gramStart"/>
      <w:r>
        <w:t>";</w:t>
      </w:r>
      <w:r w:rsidR="00E167A4">
        <w:t xml:space="preserve">  (</w:t>
      </w:r>
      <w:proofErr w:type="gramEnd"/>
      <w:r w:rsidR="00E167A4">
        <w:t>don’t work cause of permissions)</w:t>
      </w:r>
    </w:p>
    <w:p w14:paraId="2F9599B6" w14:textId="68D22781" w:rsidR="00CC4179" w:rsidRDefault="00CC4179" w:rsidP="00CC4179">
      <w:r>
        <w:t>ADMINISTER KEY MANAGEMENT SET ENCRYPTION KEY IDENTIFIED BY "</w:t>
      </w:r>
      <w:r w:rsidR="00E167A4" w:rsidRPr="00E167A4">
        <w:t xml:space="preserve"> </w:t>
      </w:r>
      <w:proofErr w:type="spellStart"/>
      <w:r w:rsidR="00E167A4">
        <w:t>the_wallet_password</w:t>
      </w:r>
      <w:proofErr w:type="spellEnd"/>
      <w:proofErr w:type="gramStart"/>
      <w:r w:rsidR="00E167A4">
        <w:t>”;</w:t>
      </w:r>
      <w:proofErr w:type="gramEnd"/>
    </w:p>
    <w:p w14:paraId="1936AF90" w14:textId="77777777" w:rsidR="00CC4179" w:rsidRDefault="00CC4179" w:rsidP="00CC4179">
      <w:r>
        <w:t>-- Encrypt the table column</w:t>
      </w:r>
    </w:p>
    <w:p w14:paraId="6F218E30" w14:textId="61F9F5FC" w:rsidR="00070797" w:rsidRDefault="00CC4179" w:rsidP="00CC4179">
      <w:r>
        <w:t>ALTER TABLE DONOR MODIFY (EMAIL ENCRYPT USING 'AES256'</w:t>
      </w:r>
      <w:proofErr w:type="gramStart"/>
      <w:r>
        <w:t>);</w:t>
      </w:r>
      <w:proofErr w:type="gramEnd"/>
    </w:p>
    <w:p w14:paraId="5C43E28A" w14:textId="77777777" w:rsidR="00627905" w:rsidRDefault="00627905" w:rsidP="00627905"/>
    <w:p w14:paraId="2F8CC131" w14:textId="26D44849" w:rsidR="00627905" w:rsidRPr="00C85799" w:rsidRDefault="00627905" w:rsidP="00C85799">
      <w:pPr>
        <w:pStyle w:val="ListParagraph"/>
        <w:numPr>
          <w:ilvl w:val="0"/>
          <w:numId w:val="3"/>
        </w:numPr>
        <w:tabs>
          <w:tab w:val="left" w:pos="2843"/>
        </w:tabs>
        <w:rPr>
          <w:lang w:val="en-ZA"/>
        </w:rPr>
      </w:pPr>
      <w:r w:rsidRPr="00194D79">
        <w:rPr>
          <w:b/>
          <w:bCs/>
          <w:lang w:val="en-ZA"/>
        </w:rPr>
        <w:t xml:space="preserve">Access </w:t>
      </w:r>
      <w:r w:rsidR="00C85799" w:rsidRPr="00194D79">
        <w:rPr>
          <w:b/>
          <w:bCs/>
          <w:lang w:val="en-ZA"/>
        </w:rPr>
        <w:t>Controls</w:t>
      </w:r>
      <w:r w:rsidR="00C85799" w:rsidRPr="00194D79">
        <w:rPr>
          <w:lang w:val="en-ZA"/>
        </w:rPr>
        <w:t>:</w:t>
      </w:r>
      <w:r w:rsidR="00C85799">
        <w:rPr>
          <w:lang w:val="en-ZA"/>
        </w:rPr>
        <w:t xml:space="preserve"> According to </w:t>
      </w:r>
      <w:r w:rsidR="00C85799" w:rsidRPr="00C85799">
        <w:rPr>
          <w:lang w:val="en-ZA"/>
        </w:rPr>
        <w:t>Kingsley (2024)</w:t>
      </w:r>
      <w:r w:rsidR="00C85799">
        <w:rPr>
          <w:lang w:val="en-ZA"/>
        </w:rPr>
        <w:t>,</w:t>
      </w:r>
      <w:r w:rsidRPr="00C85799">
        <w:rPr>
          <w:lang w:val="en-ZA"/>
        </w:rPr>
        <w:t xml:space="preserve"> Access controls restrict who can view or use the data. Implementing role-based access control (RBAC) ensures that users have only the permissions necessary for their roles.</w:t>
      </w:r>
    </w:p>
    <w:p w14:paraId="45DC51F0" w14:textId="77777777" w:rsidR="00627905" w:rsidRPr="00627905" w:rsidRDefault="00627905" w:rsidP="00194D79">
      <w:pPr>
        <w:numPr>
          <w:ilvl w:val="1"/>
          <w:numId w:val="3"/>
        </w:numPr>
        <w:tabs>
          <w:tab w:val="left" w:pos="2843"/>
        </w:tabs>
        <w:rPr>
          <w:lang w:val="en-ZA"/>
        </w:rPr>
      </w:pPr>
      <w:r w:rsidRPr="00627905">
        <w:rPr>
          <w:b/>
          <w:bCs/>
          <w:lang w:val="en-ZA"/>
        </w:rPr>
        <w:t>Oracle DBMS_RLS</w:t>
      </w:r>
      <w:r w:rsidRPr="00627905">
        <w:rPr>
          <w:lang w:val="en-ZA"/>
        </w:rPr>
        <w:t>: Using Oracle’s Virtual Private Database (VPD) for fine-grained access control.</w:t>
      </w:r>
    </w:p>
    <w:p w14:paraId="30403590" w14:textId="77777777" w:rsidR="00627905" w:rsidRPr="00627905" w:rsidRDefault="00627905" w:rsidP="00627905">
      <w:pPr>
        <w:tabs>
          <w:tab w:val="left" w:pos="2843"/>
        </w:tabs>
        <w:rPr>
          <w:lang w:val="en-ZA"/>
        </w:rPr>
      </w:pPr>
      <w:r w:rsidRPr="00627905">
        <w:rPr>
          <w:b/>
          <w:bCs/>
          <w:lang w:val="en-ZA"/>
        </w:rPr>
        <w:t>Sample Code (Setting Up RBAC)</w:t>
      </w:r>
      <w:r w:rsidRPr="00627905">
        <w:rPr>
          <w:lang w:val="en-ZA"/>
        </w:rPr>
        <w:t>:</w:t>
      </w:r>
    </w:p>
    <w:p w14:paraId="2A5392D5" w14:textId="77777777" w:rsidR="00627905" w:rsidRPr="00627905" w:rsidRDefault="00627905" w:rsidP="00627905">
      <w:pPr>
        <w:tabs>
          <w:tab w:val="left" w:pos="2843"/>
        </w:tabs>
        <w:rPr>
          <w:lang w:val="en-ZA"/>
        </w:rPr>
      </w:pPr>
      <w:proofErr w:type="spellStart"/>
      <w:r w:rsidRPr="00627905">
        <w:rPr>
          <w:lang w:val="en-ZA"/>
        </w:rPr>
        <w:lastRenderedPageBreak/>
        <w:t>sql</w:t>
      </w:r>
      <w:proofErr w:type="spellEnd"/>
    </w:p>
    <w:p w14:paraId="6334ADB9" w14:textId="77777777" w:rsidR="00627905" w:rsidRPr="00627905" w:rsidRDefault="00627905" w:rsidP="00627905">
      <w:pPr>
        <w:tabs>
          <w:tab w:val="left" w:pos="2843"/>
        </w:tabs>
        <w:rPr>
          <w:lang w:val="en-ZA"/>
        </w:rPr>
      </w:pPr>
      <w:r w:rsidRPr="00627905">
        <w:rPr>
          <w:lang w:val="en-ZA"/>
        </w:rPr>
        <w:t>-- Create roles</w:t>
      </w:r>
    </w:p>
    <w:p w14:paraId="400A3386" w14:textId="77777777" w:rsidR="008E31F7" w:rsidRPr="008E31F7" w:rsidRDefault="008E31F7" w:rsidP="008E31F7">
      <w:pPr>
        <w:tabs>
          <w:tab w:val="left" w:pos="2843"/>
        </w:tabs>
        <w:rPr>
          <w:lang w:val="en-ZA"/>
        </w:rPr>
      </w:pPr>
      <w:r w:rsidRPr="008E31F7">
        <w:rPr>
          <w:lang w:val="en-ZA"/>
        </w:rPr>
        <w:t>CREATE ROLE C##</w:t>
      </w:r>
      <w:proofErr w:type="spellStart"/>
      <w:r w:rsidRPr="008E31F7">
        <w:rPr>
          <w:lang w:val="en-ZA"/>
        </w:rPr>
        <w:t>donor_admin</w:t>
      </w:r>
      <w:proofErr w:type="spellEnd"/>
      <w:r w:rsidRPr="008E31F7">
        <w:rPr>
          <w:lang w:val="en-ZA"/>
        </w:rPr>
        <w:t>;</w:t>
      </w:r>
    </w:p>
    <w:p w14:paraId="626765A2" w14:textId="77777777" w:rsidR="008E31F7" w:rsidRPr="008E31F7" w:rsidRDefault="008E31F7" w:rsidP="008E31F7">
      <w:pPr>
        <w:tabs>
          <w:tab w:val="left" w:pos="2843"/>
        </w:tabs>
        <w:rPr>
          <w:lang w:val="en-ZA"/>
        </w:rPr>
      </w:pPr>
      <w:r w:rsidRPr="008E31F7">
        <w:rPr>
          <w:lang w:val="en-ZA"/>
        </w:rPr>
        <w:t>CREATE ROLE C##</w:t>
      </w:r>
      <w:proofErr w:type="spellStart"/>
      <w:r w:rsidRPr="008E31F7">
        <w:rPr>
          <w:lang w:val="en-ZA"/>
        </w:rPr>
        <w:t>volunteer_admin</w:t>
      </w:r>
      <w:proofErr w:type="spellEnd"/>
      <w:r w:rsidRPr="008E31F7">
        <w:rPr>
          <w:lang w:val="en-ZA"/>
        </w:rPr>
        <w:t>;</w:t>
      </w:r>
    </w:p>
    <w:p w14:paraId="33B2DC68" w14:textId="77777777" w:rsidR="008E31F7" w:rsidRPr="008E31F7" w:rsidRDefault="008E31F7" w:rsidP="008E31F7">
      <w:pPr>
        <w:tabs>
          <w:tab w:val="left" w:pos="2843"/>
        </w:tabs>
        <w:rPr>
          <w:lang w:val="en-ZA"/>
        </w:rPr>
      </w:pPr>
    </w:p>
    <w:p w14:paraId="6FBE527A" w14:textId="62B1E5B7" w:rsidR="008E31F7" w:rsidRPr="008E31F7" w:rsidRDefault="008E31F7" w:rsidP="008E31F7">
      <w:pPr>
        <w:tabs>
          <w:tab w:val="left" w:pos="2843"/>
        </w:tabs>
        <w:rPr>
          <w:lang w:val="en-ZA"/>
        </w:rPr>
      </w:pPr>
      <w:r w:rsidRPr="008E31F7">
        <w:rPr>
          <w:lang w:val="en-ZA"/>
        </w:rPr>
        <w:t>-- Grant privileges to roles</w:t>
      </w:r>
    </w:p>
    <w:p w14:paraId="736F0435" w14:textId="324FD5D2" w:rsidR="008E31F7" w:rsidRPr="008E31F7" w:rsidRDefault="008E31F7" w:rsidP="008E31F7">
      <w:pPr>
        <w:tabs>
          <w:tab w:val="left" w:pos="2843"/>
        </w:tabs>
        <w:rPr>
          <w:lang w:val="en-ZA"/>
        </w:rPr>
      </w:pPr>
      <w:r w:rsidRPr="008E31F7">
        <w:rPr>
          <w:lang w:val="en-ZA"/>
        </w:rPr>
        <w:t>GRANT SELECT, INSERT, UPDATE ON DONOR TO C##</w:t>
      </w:r>
      <w:proofErr w:type="spellStart"/>
      <w:r w:rsidRPr="008E31F7">
        <w:rPr>
          <w:lang w:val="en-ZA"/>
        </w:rPr>
        <w:t>donor_admin</w:t>
      </w:r>
      <w:proofErr w:type="spellEnd"/>
      <w:r w:rsidRPr="008E31F7">
        <w:rPr>
          <w:lang w:val="en-ZA"/>
        </w:rPr>
        <w:t>;</w:t>
      </w:r>
    </w:p>
    <w:p w14:paraId="5A1A331C" w14:textId="6E8317BD" w:rsidR="00627905" w:rsidRPr="00627905" w:rsidRDefault="008E31F7" w:rsidP="008E31F7">
      <w:pPr>
        <w:tabs>
          <w:tab w:val="left" w:pos="2843"/>
        </w:tabs>
        <w:rPr>
          <w:lang w:val="en-ZA"/>
        </w:rPr>
      </w:pPr>
      <w:r w:rsidRPr="008E31F7">
        <w:rPr>
          <w:lang w:val="en-ZA"/>
        </w:rPr>
        <w:t>GRANT SELECT, INSERT, UPDATE ON VOLUNTEER TO C##</w:t>
      </w:r>
      <w:proofErr w:type="spellStart"/>
      <w:r w:rsidRPr="008E31F7">
        <w:rPr>
          <w:lang w:val="en-ZA"/>
        </w:rPr>
        <w:t>volunteer_admin</w:t>
      </w:r>
      <w:proofErr w:type="spellEnd"/>
      <w:r w:rsidRPr="008E31F7">
        <w:rPr>
          <w:lang w:val="en-ZA"/>
        </w:rPr>
        <w:t>;</w:t>
      </w:r>
      <w:r>
        <w:rPr>
          <w:lang w:val="en-ZA"/>
        </w:rPr>
        <w:t xml:space="preserve"> </w:t>
      </w:r>
      <w:r w:rsidR="003D10C9">
        <w:rPr>
          <w:lang w:val="en-ZA"/>
        </w:rPr>
        <w:t>C</w:t>
      </w:r>
    </w:p>
    <w:p w14:paraId="731871DE" w14:textId="77777777" w:rsidR="008E31F7" w:rsidRDefault="008E31F7" w:rsidP="00627905">
      <w:pPr>
        <w:tabs>
          <w:tab w:val="left" w:pos="2843"/>
        </w:tabs>
        <w:rPr>
          <w:lang w:val="en-ZA"/>
        </w:rPr>
      </w:pPr>
      <w:r w:rsidRPr="003D10C9">
        <w:rPr>
          <w:noProof/>
          <w:lang w:val="en-ZA"/>
        </w:rPr>
        <w:drawing>
          <wp:inline distT="0" distB="0" distL="0" distR="0" wp14:anchorId="754A0C96" wp14:editId="34D1C550">
            <wp:extent cx="3277057" cy="2276793"/>
            <wp:effectExtent l="0" t="0" r="0" b="9525"/>
            <wp:docPr id="178492584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25845" name="Picture 1" descr="A white background with black text&#10;&#10;Description automatically generated"/>
                    <pic:cNvPicPr/>
                  </pic:nvPicPr>
                  <pic:blipFill>
                    <a:blip r:embed="rId32"/>
                    <a:stretch>
                      <a:fillRect/>
                    </a:stretch>
                  </pic:blipFill>
                  <pic:spPr>
                    <a:xfrm>
                      <a:off x="0" y="0"/>
                      <a:ext cx="3277057" cy="2276793"/>
                    </a:xfrm>
                    <a:prstGeom prst="rect">
                      <a:avLst/>
                    </a:prstGeom>
                  </pic:spPr>
                </pic:pic>
              </a:graphicData>
            </a:graphic>
          </wp:inline>
        </w:drawing>
      </w:r>
    </w:p>
    <w:p w14:paraId="0DD5166F" w14:textId="77777777" w:rsidR="008E31F7" w:rsidRDefault="008E31F7" w:rsidP="00627905">
      <w:pPr>
        <w:tabs>
          <w:tab w:val="left" w:pos="2843"/>
        </w:tabs>
        <w:rPr>
          <w:lang w:val="en-ZA"/>
        </w:rPr>
      </w:pPr>
    </w:p>
    <w:p w14:paraId="3C5A083F" w14:textId="77777777" w:rsidR="000A3A1F" w:rsidRPr="000A3A1F" w:rsidRDefault="000A3A1F" w:rsidP="000A3A1F">
      <w:pPr>
        <w:tabs>
          <w:tab w:val="left" w:pos="2843"/>
        </w:tabs>
        <w:rPr>
          <w:lang w:val="en-ZA"/>
        </w:rPr>
      </w:pPr>
      <w:r w:rsidRPr="000A3A1F">
        <w:rPr>
          <w:lang w:val="en-ZA"/>
        </w:rPr>
        <w:t>-- Create users</w:t>
      </w:r>
    </w:p>
    <w:p w14:paraId="2F420B07" w14:textId="77777777" w:rsidR="00A62627" w:rsidRPr="00A62627" w:rsidRDefault="00A62627" w:rsidP="00A62627">
      <w:pPr>
        <w:tabs>
          <w:tab w:val="left" w:pos="2843"/>
        </w:tabs>
        <w:rPr>
          <w:lang w:val="en-ZA"/>
        </w:rPr>
      </w:pPr>
      <w:r w:rsidRPr="00A62627">
        <w:rPr>
          <w:lang w:val="en-ZA"/>
        </w:rPr>
        <w:t>CREATE USER C##user1 IDENTIFIED BY password1;</w:t>
      </w:r>
    </w:p>
    <w:p w14:paraId="13ADCCF5" w14:textId="77777777" w:rsidR="00A62627" w:rsidRPr="00A62627" w:rsidRDefault="00A62627" w:rsidP="00A62627">
      <w:pPr>
        <w:tabs>
          <w:tab w:val="left" w:pos="2843"/>
        </w:tabs>
        <w:rPr>
          <w:lang w:val="en-ZA"/>
        </w:rPr>
      </w:pPr>
      <w:r w:rsidRPr="00A62627">
        <w:rPr>
          <w:lang w:val="en-ZA"/>
        </w:rPr>
        <w:t>CREATE USER C##user2 IDENTIFIED BY password2;</w:t>
      </w:r>
    </w:p>
    <w:p w14:paraId="0D9C9C70" w14:textId="77CB66A1" w:rsidR="00A62627" w:rsidRPr="00A62627" w:rsidRDefault="00DD4D3E" w:rsidP="00A62627">
      <w:pPr>
        <w:tabs>
          <w:tab w:val="left" w:pos="2843"/>
        </w:tabs>
        <w:rPr>
          <w:lang w:val="en-ZA"/>
        </w:rPr>
      </w:pPr>
      <w:r w:rsidRPr="00DD4D3E">
        <w:rPr>
          <w:noProof/>
          <w:lang w:val="en-ZA"/>
        </w:rPr>
        <w:drawing>
          <wp:inline distT="0" distB="0" distL="0" distR="0" wp14:anchorId="512D1E35" wp14:editId="7455C2C5">
            <wp:extent cx="2810267" cy="1162212"/>
            <wp:effectExtent l="0" t="0" r="9525" b="0"/>
            <wp:docPr id="108213394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3949" name="Picture 1" descr="A black text on a white background&#10;&#10;Description automatically generated"/>
                    <pic:cNvPicPr/>
                  </pic:nvPicPr>
                  <pic:blipFill>
                    <a:blip r:embed="rId33"/>
                    <a:stretch>
                      <a:fillRect/>
                    </a:stretch>
                  </pic:blipFill>
                  <pic:spPr>
                    <a:xfrm>
                      <a:off x="0" y="0"/>
                      <a:ext cx="2810267" cy="1162212"/>
                    </a:xfrm>
                    <a:prstGeom prst="rect">
                      <a:avLst/>
                    </a:prstGeom>
                  </pic:spPr>
                </pic:pic>
              </a:graphicData>
            </a:graphic>
          </wp:inline>
        </w:drawing>
      </w:r>
    </w:p>
    <w:p w14:paraId="4C2A2876" w14:textId="77777777" w:rsidR="00A62627" w:rsidRPr="00A62627" w:rsidRDefault="00A62627" w:rsidP="00A62627">
      <w:pPr>
        <w:tabs>
          <w:tab w:val="left" w:pos="2843"/>
        </w:tabs>
        <w:rPr>
          <w:lang w:val="en-ZA"/>
        </w:rPr>
      </w:pPr>
      <w:r w:rsidRPr="00A62627">
        <w:rPr>
          <w:lang w:val="en-ZA"/>
        </w:rPr>
        <w:t>-- Assign roles to users</w:t>
      </w:r>
    </w:p>
    <w:p w14:paraId="085F246B" w14:textId="77777777" w:rsidR="00A62627" w:rsidRPr="00A62627" w:rsidRDefault="00A62627" w:rsidP="00A62627">
      <w:pPr>
        <w:tabs>
          <w:tab w:val="left" w:pos="2843"/>
        </w:tabs>
        <w:rPr>
          <w:lang w:val="en-ZA"/>
        </w:rPr>
      </w:pPr>
      <w:r w:rsidRPr="00A62627">
        <w:rPr>
          <w:lang w:val="en-ZA"/>
        </w:rPr>
        <w:t>GRANT C##</w:t>
      </w:r>
      <w:proofErr w:type="spellStart"/>
      <w:r w:rsidRPr="00A62627">
        <w:rPr>
          <w:lang w:val="en-ZA"/>
        </w:rPr>
        <w:t>donor_admin</w:t>
      </w:r>
      <w:proofErr w:type="spellEnd"/>
      <w:r w:rsidRPr="00A62627">
        <w:rPr>
          <w:lang w:val="en-ZA"/>
        </w:rPr>
        <w:t xml:space="preserve"> TO C##user1;</w:t>
      </w:r>
    </w:p>
    <w:p w14:paraId="599718B4" w14:textId="4504BF6A" w:rsidR="008F537C" w:rsidRDefault="00A62627" w:rsidP="00A62627">
      <w:pPr>
        <w:tabs>
          <w:tab w:val="left" w:pos="2843"/>
        </w:tabs>
        <w:rPr>
          <w:lang w:val="en-ZA"/>
        </w:rPr>
      </w:pPr>
      <w:r w:rsidRPr="00A62627">
        <w:rPr>
          <w:lang w:val="en-ZA"/>
        </w:rPr>
        <w:t>GRANT C##</w:t>
      </w:r>
      <w:proofErr w:type="spellStart"/>
      <w:r w:rsidRPr="00A62627">
        <w:rPr>
          <w:lang w:val="en-ZA"/>
        </w:rPr>
        <w:t>volunteer_admin</w:t>
      </w:r>
      <w:proofErr w:type="spellEnd"/>
      <w:r w:rsidRPr="00A62627">
        <w:rPr>
          <w:lang w:val="en-ZA"/>
        </w:rPr>
        <w:t xml:space="preserve"> TO C##user2;</w:t>
      </w:r>
    </w:p>
    <w:p w14:paraId="3E4AE9DC" w14:textId="15983358" w:rsidR="00A62627" w:rsidRDefault="00664DF5" w:rsidP="00A62627">
      <w:pPr>
        <w:tabs>
          <w:tab w:val="left" w:pos="2843"/>
        </w:tabs>
        <w:rPr>
          <w:lang w:val="en-ZA"/>
        </w:rPr>
      </w:pPr>
      <w:r w:rsidRPr="00664DF5">
        <w:rPr>
          <w:noProof/>
          <w:lang w:val="en-ZA"/>
        </w:rPr>
        <w:drawing>
          <wp:inline distT="0" distB="0" distL="0" distR="0" wp14:anchorId="0AF68460" wp14:editId="0E1D688E">
            <wp:extent cx="2010056" cy="1076475"/>
            <wp:effectExtent l="0" t="0" r="9525" b="9525"/>
            <wp:docPr id="71665696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56962" name="Picture 1" descr="A white background with black text&#10;&#10;Description automatically generated"/>
                    <pic:cNvPicPr/>
                  </pic:nvPicPr>
                  <pic:blipFill>
                    <a:blip r:embed="rId34"/>
                    <a:stretch>
                      <a:fillRect/>
                    </a:stretch>
                  </pic:blipFill>
                  <pic:spPr>
                    <a:xfrm>
                      <a:off x="0" y="0"/>
                      <a:ext cx="2010056" cy="1076475"/>
                    </a:xfrm>
                    <a:prstGeom prst="rect">
                      <a:avLst/>
                    </a:prstGeom>
                  </pic:spPr>
                </pic:pic>
              </a:graphicData>
            </a:graphic>
          </wp:inline>
        </w:drawing>
      </w:r>
    </w:p>
    <w:p w14:paraId="54E7714E" w14:textId="77777777" w:rsidR="00A62627" w:rsidRDefault="00A62627" w:rsidP="00A62627">
      <w:pPr>
        <w:tabs>
          <w:tab w:val="left" w:pos="2843"/>
        </w:tabs>
        <w:rPr>
          <w:lang w:val="en-ZA"/>
        </w:rPr>
      </w:pPr>
    </w:p>
    <w:p w14:paraId="704D979E" w14:textId="77777777" w:rsidR="00A62627" w:rsidRDefault="00A62627" w:rsidP="00A62627">
      <w:pPr>
        <w:tabs>
          <w:tab w:val="left" w:pos="2843"/>
        </w:tabs>
        <w:rPr>
          <w:lang w:val="en-ZA"/>
        </w:rPr>
      </w:pPr>
    </w:p>
    <w:p w14:paraId="64F82970" w14:textId="77777777" w:rsidR="00664DF5" w:rsidRPr="00627905" w:rsidRDefault="00664DF5" w:rsidP="00A62627">
      <w:pPr>
        <w:tabs>
          <w:tab w:val="left" w:pos="2843"/>
        </w:tabs>
        <w:rPr>
          <w:lang w:val="en-ZA"/>
        </w:rPr>
      </w:pPr>
    </w:p>
    <w:p w14:paraId="63537D38" w14:textId="77777777" w:rsidR="00627905" w:rsidRPr="00627905" w:rsidRDefault="00627905" w:rsidP="00627905">
      <w:pPr>
        <w:tabs>
          <w:tab w:val="left" w:pos="2843"/>
        </w:tabs>
        <w:rPr>
          <w:b/>
          <w:bCs/>
          <w:lang w:val="en-ZA"/>
        </w:rPr>
      </w:pPr>
      <w:r w:rsidRPr="00627905">
        <w:rPr>
          <w:b/>
          <w:bCs/>
          <w:lang w:val="en-ZA"/>
        </w:rPr>
        <w:t>Integrity</w:t>
      </w:r>
    </w:p>
    <w:p w14:paraId="5C5E20D2" w14:textId="23058603" w:rsidR="008A4497" w:rsidRDefault="0098671D" w:rsidP="00627905">
      <w:pPr>
        <w:tabs>
          <w:tab w:val="left" w:pos="2843"/>
        </w:tabs>
      </w:pPr>
      <w:r>
        <w:t xml:space="preserve">According to </w:t>
      </w:r>
      <w:r w:rsidRPr="0098671D">
        <w:t>(Kingsley, 2024</w:t>
      </w:r>
      <w:proofErr w:type="gramStart"/>
      <w:r w:rsidRPr="0098671D">
        <w:t>)</w:t>
      </w:r>
      <w:r>
        <w:t>,</w:t>
      </w:r>
      <w:r w:rsidR="008A4497" w:rsidRPr="008A4497">
        <w:t>Integrity</w:t>
      </w:r>
      <w:proofErr w:type="gramEnd"/>
      <w:r w:rsidR="008A4497" w:rsidRPr="008A4497">
        <w:t xml:space="preserve"> in the context of data security refers to the accuracy, consistency, and trustworthiness of data over its entire lifecycle. For </w:t>
      </w:r>
      <w:proofErr w:type="spellStart"/>
      <w:r w:rsidR="008A4497" w:rsidRPr="008A4497">
        <w:t>BikesRUs</w:t>
      </w:r>
      <w:proofErr w:type="spellEnd"/>
      <w:r w:rsidR="008A4497" w:rsidRPr="008A4497">
        <w:t>, ensuring data integrity means maintaining the correctness and reliability of donor details, volunteer records, bike inventory, and transaction histories, so they remain unaltered and accurate.</w:t>
      </w:r>
    </w:p>
    <w:p w14:paraId="7F537F86" w14:textId="221DF9D9" w:rsidR="00627905" w:rsidRPr="00627905" w:rsidRDefault="00627905" w:rsidP="00627905">
      <w:pPr>
        <w:tabs>
          <w:tab w:val="left" w:pos="2843"/>
        </w:tabs>
        <w:rPr>
          <w:b/>
          <w:bCs/>
          <w:lang w:val="en-ZA"/>
        </w:rPr>
      </w:pPr>
      <w:r w:rsidRPr="00627905">
        <w:rPr>
          <w:b/>
          <w:bCs/>
          <w:lang w:val="en-ZA"/>
        </w:rPr>
        <w:t>Tools and Platforms</w:t>
      </w:r>
      <w:r w:rsidR="008A4497">
        <w:rPr>
          <w:b/>
          <w:bCs/>
          <w:lang w:val="en-ZA"/>
        </w:rPr>
        <w:t>:</w:t>
      </w:r>
    </w:p>
    <w:p w14:paraId="6E6AE0BD" w14:textId="2982705B" w:rsidR="00E36AF8" w:rsidRPr="00E36AF8" w:rsidRDefault="00E36AF8" w:rsidP="00E36AF8">
      <w:pPr>
        <w:pStyle w:val="ListParagraph"/>
        <w:numPr>
          <w:ilvl w:val="0"/>
          <w:numId w:val="8"/>
        </w:numPr>
        <w:tabs>
          <w:tab w:val="left" w:pos="2843"/>
        </w:tabs>
        <w:rPr>
          <w:lang w:val="en-ZA"/>
        </w:rPr>
      </w:pPr>
      <w:r w:rsidRPr="00E36AF8">
        <w:rPr>
          <w:b/>
          <w:bCs/>
          <w:lang w:val="en-ZA"/>
        </w:rPr>
        <w:t>Checksums and Hashing</w:t>
      </w:r>
      <w:r w:rsidRPr="00E36AF8">
        <w:rPr>
          <w:lang w:val="en-ZA"/>
        </w:rPr>
        <w:t xml:space="preserve">: These techniques verify data integrity by generating unique hash values for data. Any alteration in data results in a different hash value, </w:t>
      </w:r>
      <w:proofErr w:type="spellStart"/>
      <w:r w:rsidRPr="00E36AF8">
        <w:rPr>
          <w:lang w:val="en-ZA"/>
        </w:rPr>
        <w:t>signaling</w:t>
      </w:r>
      <w:proofErr w:type="spellEnd"/>
      <w:r w:rsidRPr="00E36AF8">
        <w:rPr>
          <w:lang w:val="en-ZA"/>
        </w:rPr>
        <w:t xml:space="preserve"> a potential breach.</w:t>
      </w:r>
    </w:p>
    <w:p w14:paraId="153CAB73" w14:textId="766F10AE" w:rsidR="00E36AF8" w:rsidRPr="00E36AF8" w:rsidRDefault="00E36AF8" w:rsidP="00E36AF8">
      <w:pPr>
        <w:numPr>
          <w:ilvl w:val="0"/>
          <w:numId w:val="7"/>
        </w:numPr>
        <w:tabs>
          <w:tab w:val="left" w:pos="2843"/>
        </w:tabs>
        <w:rPr>
          <w:lang w:val="en-ZA"/>
        </w:rPr>
      </w:pPr>
      <w:r w:rsidRPr="00E36AF8">
        <w:rPr>
          <w:b/>
          <w:bCs/>
          <w:lang w:val="en-ZA"/>
        </w:rPr>
        <w:t>Checksums</w:t>
      </w:r>
      <w:r w:rsidRPr="00E36AF8">
        <w:rPr>
          <w:lang w:val="en-ZA"/>
        </w:rPr>
        <w:t xml:space="preserve">: </w:t>
      </w:r>
      <w:r>
        <w:rPr>
          <w:lang w:val="en-ZA"/>
        </w:rPr>
        <w:t xml:space="preserve">According to </w:t>
      </w:r>
      <w:r w:rsidRPr="000B5E51">
        <w:rPr>
          <w:lang w:val="en-ZA"/>
        </w:rPr>
        <w:t>Kingsley (2024)</w:t>
      </w:r>
      <w:r>
        <w:rPr>
          <w:lang w:val="en-ZA"/>
        </w:rPr>
        <w:t xml:space="preserve">, </w:t>
      </w:r>
      <w:r w:rsidRPr="00E36AF8">
        <w:rPr>
          <w:lang w:val="en-ZA"/>
        </w:rPr>
        <w:t>A checksum is a simple method used to detect errors in data. It involves running a series of operations on the data, resulting in a fixed-size string. When data is received, the checksum is recalculated and compared to the original. If the checksums match, the data is considered intact.</w:t>
      </w:r>
    </w:p>
    <w:p w14:paraId="62F27041" w14:textId="462CA2B0" w:rsidR="00E36AF8" w:rsidRPr="00C14DF2" w:rsidRDefault="00E36AF8" w:rsidP="00C14DF2">
      <w:pPr>
        <w:numPr>
          <w:ilvl w:val="0"/>
          <w:numId w:val="7"/>
        </w:numPr>
        <w:tabs>
          <w:tab w:val="left" w:pos="2843"/>
        </w:tabs>
        <w:rPr>
          <w:lang w:val="en-ZA"/>
        </w:rPr>
      </w:pPr>
      <w:r w:rsidRPr="00E36AF8">
        <w:rPr>
          <w:b/>
          <w:bCs/>
          <w:lang w:val="en-ZA"/>
        </w:rPr>
        <w:t>Hashing</w:t>
      </w:r>
      <w:r w:rsidRPr="00E36AF8">
        <w:rPr>
          <w:lang w:val="en-ZA"/>
        </w:rPr>
        <w:t xml:space="preserve">: </w:t>
      </w:r>
      <w:r>
        <w:rPr>
          <w:lang w:val="en-ZA"/>
        </w:rPr>
        <w:t xml:space="preserve">According to </w:t>
      </w:r>
      <w:r w:rsidR="00C14DF2" w:rsidRPr="00C14DF2">
        <w:rPr>
          <w:lang w:val="en-ZA"/>
        </w:rPr>
        <w:t>Gargan (2024)</w:t>
      </w:r>
      <w:r w:rsidR="00C14DF2">
        <w:rPr>
          <w:lang w:val="en-ZA"/>
        </w:rPr>
        <w:t xml:space="preserve">, </w:t>
      </w:r>
      <w:r w:rsidRPr="00E36AF8">
        <w:rPr>
          <w:lang w:val="en-ZA"/>
        </w:rPr>
        <w:t>Hashing involves transforming data into a fixed-size string of characters, typically for security purposes. Hash functions are designed to be fast and are used in various aspects of cybersecurity, including verifying data integrity. Even a slight change in data will result in a completely different hash value, making it an effective way to detect tampering.</w:t>
      </w:r>
    </w:p>
    <w:p w14:paraId="18878494" w14:textId="1EEF71EE" w:rsidR="00E36AF8" w:rsidRPr="00E36AF8" w:rsidRDefault="00E36AF8" w:rsidP="00E36AF8">
      <w:pPr>
        <w:numPr>
          <w:ilvl w:val="0"/>
          <w:numId w:val="7"/>
        </w:numPr>
        <w:tabs>
          <w:tab w:val="left" w:pos="2843"/>
        </w:tabs>
        <w:rPr>
          <w:lang w:val="en-ZA"/>
        </w:rPr>
      </w:pPr>
      <w:r w:rsidRPr="00627905">
        <w:rPr>
          <w:b/>
          <w:bCs/>
          <w:lang w:val="en-ZA"/>
        </w:rPr>
        <w:t>Oracle DBMS_CRYPTO</w:t>
      </w:r>
      <w:r w:rsidRPr="00627905">
        <w:rPr>
          <w:lang w:val="en-ZA"/>
        </w:rPr>
        <w:t>: Using cryptographic functions to hash and verify data integrity.</w:t>
      </w:r>
    </w:p>
    <w:p w14:paraId="20A5ED26" w14:textId="77777777" w:rsidR="00E36AF8" w:rsidRPr="00E36AF8" w:rsidRDefault="00E36AF8" w:rsidP="00E36AF8">
      <w:pPr>
        <w:tabs>
          <w:tab w:val="left" w:pos="2843"/>
        </w:tabs>
        <w:ind w:left="720"/>
        <w:rPr>
          <w:lang w:val="en-ZA"/>
        </w:rPr>
      </w:pPr>
    </w:p>
    <w:p w14:paraId="051B784C" w14:textId="77777777" w:rsidR="00E36AF8" w:rsidRPr="00627905" w:rsidRDefault="00E36AF8" w:rsidP="00E36AF8">
      <w:pPr>
        <w:tabs>
          <w:tab w:val="left" w:pos="2843"/>
        </w:tabs>
        <w:rPr>
          <w:lang w:val="en-ZA"/>
        </w:rPr>
      </w:pPr>
    </w:p>
    <w:p w14:paraId="558D58D3" w14:textId="77777777" w:rsidR="00627905" w:rsidRPr="00627905" w:rsidRDefault="00627905" w:rsidP="00627905">
      <w:pPr>
        <w:tabs>
          <w:tab w:val="left" w:pos="2843"/>
        </w:tabs>
        <w:rPr>
          <w:lang w:val="en-ZA"/>
        </w:rPr>
      </w:pPr>
      <w:r w:rsidRPr="00627905">
        <w:rPr>
          <w:b/>
          <w:bCs/>
          <w:lang w:val="en-ZA"/>
        </w:rPr>
        <w:t>Sample Code (Generating and Verifying Hashes)</w:t>
      </w:r>
      <w:r w:rsidRPr="00627905">
        <w:rPr>
          <w:lang w:val="en-ZA"/>
        </w:rPr>
        <w:t>:</w:t>
      </w:r>
    </w:p>
    <w:p w14:paraId="2A95876C" w14:textId="0DB8A13B" w:rsidR="00627905" w:rsidRPr="00627905" w:rsidRDefault="00627905" w:rsidP="00627905">
      <w:pPr>
        <w:tabs>
          <w:tab w:val="left" w:pos="2843"/>
        </w:tabs>
        <w:rPr>
          <w:lang w:val="en-ZA"/>
        </w:rPr>
      </w:pPr>
    </w:p>
    <w:p w14:paraId="4578FBDF" w14:textId="77777777" w:rsidR="00627905" w:rsidRPr="00627905" w:rsidRDefault="00627905" w:rsidP="00627905">
      <w:pPr>
        <w:tabs>
          <w:tab w:val="left" w:pos="2843"/>
        </w:tabs>
        <w:rPr>
          <w:lang w:val="en-ZA"/>
        </w:rPr>
      </w:pPr>
      <w:r w:rsidRPr="00627905">
        <w:rPr>
          <w:lang w:val="en-ZA"/>
        </w:rPr>
        <w:t>DECLARE</w:t>
      </w:r>
    </w:p>
    <w:p w14:paraId="4D637859" w14:textId="77777777" w:rsidR="00627905" w:rsidRPr="00627905" w:rsidRDefault="00627905" w:rsidP="00627905">
      <w:pPr>
        <w:tabs>
          <w:tab w:val="left" w:pos="2843"/>
        </w:tabs>
        <w:rPr>
          <w:lang w:val="en-ZA"/>
        </w:rPr>
      </w:pPr>
      <w:r w:rsidRPr="00627905">
        <w:rPr>
          <w:lang w:val="en-ZA"/>
        </w:rPr>
        <w:t xml:space="preserve">  </w:t>
      </w:r>
      <w:proofErr w:type="spellStart"/>
      <w:r w:rsidRPr="00627905">
        <w:rPr>
          <w:lang w:val="en-ZA"/>
        </w:rPr>
        <w:t>v_hash</w:t>
      </w:r>
      <w:proofErr w:type="spellEnd"/>
      <w:r w:rsidRPr="00627905">
        <w:rPr>
          <w:lang w:val="en-ZA"/>
        </w:rPr>
        <w:t xml:space="preserve"> RAW(256);</w:t>
      </w:r>
    </w:p>
    <w:p w14:paraId="7C0CBC1B" w14:textId="77777777" w:rsidR="00627905" w:rsidRPr="00627905" w:rsidRDefault="00627905" w:rsidP="00627905">
      <w:pPr>
        <w:tabs>
          <w:tab w:val="left" w:pos="2843"/>
        </w:tabs>
        <w:rPr>
          <w:lang w:val="en-ZA"/>
        </w:rPr>
      </w:pPr>
      <w:r w:rsidRPr="00627905">
        <w:rPr>
          <w:lang w:val="en-ZA"/>
        </w:rPr>
        <w:t>BEGIN</w:t>
      </w:r>
    </w:p>
    <w:p w14:paraId="0F99467B" w14:textId="77777777" w:rsidR="00627905" w:rsidRPr="00627905" w:rsidRDefault="00627905" w:rsidP="00627905">
      <w:pPr>
        <w:tabs>
          <w:tab w:val="left" w:pos="2843"/>
        </w:tabs>
        <w:rPr>
          <w:lang w:val="en-ZA"/>
        </w:rPr>
      </w:pPr>
      <w:r w:rsidRPr="00627905">
        <w:rPr>
          <w:lang w:val="en-ZA"/>
        </w:rPr>
        <w:t xml:space="preserve">  -- Generate hash value for a data column</w:t>
      </w:r>
    </w:p>
    <w:p w14:paraId="06319B1A" w14:textId="77777777" w:rsidR="00627905" w:rsidRPr="00627905" w:rsidRDefault="00627905" w:rsidP="00627905">
      <w:pPr>
        <w:tabs>
          <w:tab w:val="left" w:pos="2843"/>
        </w:tabs>
        <w:rPr>
          <w:lang w:val="en-ZA"/>
        </w:rPr>
      </w:pPr>
      <w:r w:rsidRPr="00627905">
        <w:rPr>
          <w:lang w:val="en-ZA"/>
        </w:rPr>
        <w:t xml:space="preserve">  SELECT DBMS_CRYPTO.HASH(UTL_RAW.CAST_TO_RAW(EMAIL), 3) INTO </w:t>
      </w:r>
      <w:proofErr w:type="spellStart"/>
      <w:r w:rsidRPr="00627905">
        <w:rPr>
          <w:lang w:val="en-ZA"/>
        </w:rPr>
        <w:t>v_hash</w:t>
      </w:r>
      <w:proofErr w:type="spellEnd"/>
      <w:r w:rsidRPr="00627905">
        <w:rPr>
          <w:lang w:val="en-ZA"/>
        </w:rPr>
        <w:t xml:space="preserve"> FROM DONOR WHERE DONOR_ID = 'DID11';</w:t>
      </w:r>
    </w:p>
    <w:p w14:paraId="3817F3B0" w14:textId="77777777" w:rsidR="00627905" w:rsidRPr="00627905" w:rsidRDefault="00627905" w:rsidP="00627905">
      <w:pPr>
        <w:tabs>
          <w:tab w:val="left" w:pos="2843"/>
        </w:tabs>
        <w:rPr>
          <w:lang w:val="en-ZA"/>
        </w:rPr>
      </w:pPr>
      <w:r w:rsidRPr="00627905">
        <w:rPr>
          <w:lang w:val="en-ZA"/>
        </w:rPr>
        <w:t xml:space="preserve">  DBMS_OUTPUT.PUT_LINE('Hash Value: ' || </w:t>
      </w:r>
      <w:proofErr w:type="spellStart"/>
      <w:r w:rsidRPr="00627905">
        <w:rPr>
          <w:lang w:val="en-ZA"/>
        </w:rPr>
        <w:t>v_hash</w:t>
      </w:r>
      <w:proofErr w:type="spellEnd"/>
      <w:r w:rsidRPr="00627905">
        <w:rPr>
          <w:lang w:val="en-ZA"/>
        </w:rPr>
        <w:t>);</w:t>
      </w:r>
    </w:p>
    <w:p w14:paraId="09EC661B" w14:textId="77777777" w:rsidR="00627905" w:rsidRDefault="00627905" w:rsidP="00627905">
      <w:pPr>
        <w:tabs>
          <w:tab w:val="left" w:pos="2843"/>
        </w:tabs>
        <w:rPr>
          <w:lang w:val="en-ZA"/>
        </w:rPr>
      </w:pPr>
      <w:r w:rsidRPr="00627905">
        <w:rPr>
          <w:lang w:val="en-ZA"/>
        </w:rPr>
        <w:t>END;</w:t>
      </w:r>
    </w:p>
    <w:p w14:paraId="7BA71704" w14:textId="77777777" w:rsidR="00D75D56" w:rsidRDefault="00D75D56" w:rsidP="00627905">
      <w:pPr>
        <w:tabs>
          <w:tab w:val="left" w:pos="2843"/>
        </w:tabs>
        <w:rPr>
          <w:lang w:val="en-ZA"/>
        </w:rPr>
      </w:pPr>
    </w:p>
    <w:p w14:paraId="108B10AD" w14:textId="5D2753F1" w:rsidR="00D75D56" w:rsidRPr="00627905" w:rsidRDefault="00064135" w:rsidP="00627905">
      <w:pPr>
        <w:tabs>
          <w:tab w:val="left" w:pos="2843"/>
        </w:tabs>
        <w:rPr>
          <w:lang w:val="en-ZA"/>
        </w:rPr>
      </w:pPr>
      <w:r w:rsidRPr="00064135">
        <w:rPr>
          <w:noProof/>
          <w:lang w:val="en-ZA"/>
        </w:rPr>
        <w:drawing>
          <wp:inline distT="0" distB="0" distL="0" distR="0" wp14:anchorId="48CC2941" wp14:editId="47063789">
            <wp:extent cx="5172797" cy="1057423"/>
            <wp:effectExtent l="0" t="0" r="0" b="9525"/>
            <wp:docPr id="136753655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36555" name="Picture 1" descr="A black text on a white background&#10;&#10;Description automatically generated"/>
                    <pic:cNvPicPr/>
                  </pic:nvPicPr>
                  <pic:blipFill>
                    <a:blip r:embed="rId35"/>
                    <a:stretch>
                      <a:fillRect/>
                    </a:stretch>
                  </pic:blipFill>
                  <pic:spPr>
                    <a:xfrm>
                      <a:off x="0" y="0"/>
                      <a:ext cx="5172797" cy="1057423"/>
                    </a:xfrm>
                    <a:prstGeom prst="rect">
                      <a:avLst/>
                    </a:prstGeom>
                  </pic:spPr>
                </pic:pic>
              </a:graphicData>
            </a:graphic>
          </wp:inline>
        </w:drawing>
      </w:r>
    </w:p>
    <w:p w14:paraId="4D15D201" w14:textId="453FE98C" w:rsidR="00627905" w:rsidRPr="00627905" w:rsidRDefault="00627905" w:rsidP="00EC7EF1">
      <w:pPr>
        <w:numPr>
          <w:ilvl w:val="0"/>
          <w:numId w:val="5"/>
        </w:numPr>
        <w:tabs>
          <w:tab w:val="left" w:pos="2843"/>
        </w:tabs>
        <w:rPr>
          <w:lang w:val="en-ZA"/>
        </w:rPr>
      </w:pPr>
      <w:r w:rsidRPr="00627905">
        <w:rPr>
          <w:b/>
          <w:bCs/>
          <w:lang w:val="en-ZA"/>
        </w:rPr>
        <w:t>Audit Trails</w:t>
      </w:r>
      <w:r w:rsidRPr="00627905">
        <w:rPr>
          <w:lang w:val="en-ZA"/>
        </w:rPr>
        <w:t xml:space="preserve">: </w:t>
      </w:r>
      <w:r w:rsidR="0086556F">
        <w:rPr>
          <w:lang w:val="en-ZA"/>
        </w:rPr>
        <w:t>Accor</w:t>
      </w:r>
      <w:r w:rsidR="00E77472">
        <w:rPr>
          <w:lang w:val="en-ZA"/>
        </w:rPr>
        <w:t>ding to</w:t>
      </w:r>
      <w:r w:rsidR="002C2C7E">
        <w:rPr>
          <w:lang w:val="en-ZA"/>
        </w:rPr>
        <w:t xml:space="preserve"> </w:t>
      </w:r>
      <w:r w:rsidR="002C2C7E" w:rsidRPr="002C2C7E">
        <w:rPr>
          <w:lang w:val="en-ZA"/>
        </w:rPr>
        <w:t>RiskRecon (2024)</w:t>
      </w:r>
      <w:r w:rsidR="00E77472" w:rsidRPr="00EC7EF1">
        <w:rPr>
          <w:lang w:val="en-ZA"/>
        </w:rPr>
        <w:t xml:space="preserve">, </w:t>
      </w:r>
      <w:r w:rsidR="00C83DAF" w:rsidRPr="00C83DAF">
        <w:t>Audit trails involve recording all changes and access to the data, which helps in tracking the history of data modifications. This is critical in identifying unauthorized changes and ensuring that any alterations are appropriately logged and traceable.</w:t>
      </w:r>
    </w:p>
    <w:p w14:paraId="5926530B" w14:textId="130B8B53" w:rsidR="00627905" w:rsidRPr="00627905" w:rsidRDefault="00627905" w:rsidP="00627905">
      <w:pPr>
        <w:numPr>
          <w:ilvl w:val="1"/>
          <w:numId w:val="5"/>
        </w:numPr>
        <w:tabs>
          <w:tab w:val="left" w:pos="2843"/>
        </w:tabs>
        <w:rPr>
          <w:lang w:val="en-ZA"/>
        </w:rPr>
      </w:pPr>
      <w:r w:rsidRPr="00627905">
        <w:rPr>
          <w:b/>
          <w:bCs/>
          <w:lang w:val="en-ZA"/>
        </w:rPr>
        <w:t>Oracle Audit Vault</w:t>
      </w:r>
      <w:r w:rsidRPr="00627905">
        <w:rPr>
          <w:lang w:val="en-ZA"/>
        </w:rPr>
        <w:t xml:space="preserve">: Captures and reports on database activity to identify and prevent suspicious </w:t>
      </w:r>
      <w:r w:rsidR="008F537C" w:rsidRPr="00627905">
        <w:rPr>
          <w:lang w:val="en-ZA"/>
        </w:rPr>
        <w:t>behaviour</w:t>
      </w:r>
      <w:r w:rsidRPr="00627905">
        <w:rPr>
          <w:lang w:val="en-ZA"/>
        </w:rPr>
        <w:t>.</w:t>
      </w:r>
    </w:p>
    <w:p w14:paraId="2E4CAF4E" w14:textId="77777777" w:rsidR="00627905" w:rsidRPr="00627905" w:rsidRDefault="00627905" w:rsidP="00627905">
      <w:pPr>
        <w:tabs>
          <w:tab w:val="left" w:pos="2843"/>
        </w:tabs>
        <w:rPr>
          <w:lang w:val="en-ZA"/>
        </w:rPr>
      </w:pPr>
      <w:r w:rsidRPr="00627905">
        <w:rPr>
          <w:b/>
          <w:bCs/>
          <w:lang w:val="en-ZA"/>
        </w:rPr>
        <w:t>Sample Code (Enabling Auditing)</w:t>
      </w:r>
      <w:r w:rsidRPr="00627905">
        <w:rPr>
          <w:lang w:val="en-ZA"/>
        </w:rPr>
        <w:t>:</w:t>
      </w:r>
    </w:p>
    <w:p w14:paraId="4EEE02CD" w14:textId="08C2E692" w:rsidR="00627905" w:rsidRPr="00627905" w:rsidRDefault="00627905" w:rsidP="00627905">
      <w:pPr>
        <w:tabs>
          <w:tab w:val="left" w:pos="2843"/>
        </w:tabs>
        <w:rPr>
          <w:lang w:val="en-ZA"/>
        </w:rPr>
      </w:pPr>
    </w:p>
    <w:p w14:paraId="1BEE468B" w14:textId="77777777" w:rsidR="00627905" w:rsidRPr="00627905" w:rsidRDefault="00627905" w:rsidP="00627905">
      <w:pPr>
        <w:tabs>
          <w:tab w:val="left" w:pos="2843"/>
        </w:tabs>
        <w:rPr>
          <w:lang w:val="en-ZA"/>
        </w:rPr>
      </w:pPr>
      <w:r w:rsidRPr="00627905">
        <w:rPr>
          <w:lang w:val="en-ZA"/>
        </w:rPr>
        <w:lastRenderedPageBreak/>
        <w:t>-- Enable auditing for sensitive operations</w:t>
      </w:r>
    </w:p>
    <w:p w14:paraId="1F1514B2" w14:textId="03F6C3E7" w:rsidR="00627905" w:rsidRDefault="00627905" w:rsidP="004A719C">
      <w:pPr>
        <w:tabs>
          <w:tab w:val="left" w:pos="2843"/>
          <w:tab w:val="left" w:pos="6564"/>
        </w:tabs>
        <w:rPr>
          <w:lang w:val="en-ZA"/>
        </w:rPr>
      </w:pPr>
      <w:r w:rsidRPr="00627905">
        <w:rPr>
          <w:lang w:val="en-ZA"/>
        </w:rPr>
        <w:t>AUDIT INSERT, UPDATE, DELETE ON DONOR BY ACCESS;</w:t>
      </w:r>
    </w:p>
    <w:p w14:paraId="4B390325" w14:textId="391960B2" w:rsidR="004A719C" w:rsidRDefault="004A719C" w:rsidP="004A719C">
      <w:pPr>
        <w:tabs>
          <w:tab w:val="left" w:pos="2843"/>
          <w:tab w:val="left" w:pos="6564"/>
        </w:tabs>
        <w:rPr>
          <w:lang w:val="en-ZA"/>
        </w:rPr>
      </w:pPr>
      <w:r w:rsidRPr="004A719C">
        <w:rPr>
          <w:noProof/>
          <w:lang w:val="en-ZA"/>
        </w:rPr>
        <w:drawing>
          <wp:inline distT="0" distB="0" distL="0" distR="0" wp14:anchorId="1D9F6E86" wp14:editId="5D568775">
            <wp:extent cx="2200582" cy="628738"/>
            <wp:effectExtent l="0" t="0" r="0" b="0"/>
            <wp:docPr id="1993679210"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9210" name="Picture 1" descr="A black and white text&#10;&#10;Description automatically generated"/>
                    <pic:cNvPicPr/>
                  </pic:nvPicPr>
                  <pic:blipFill>
                    <a:blip r:embed="rId36"/>
                    <a:stretch>
                      <a:fillRect/>
                    </a:stretch>
                  </pic:blipFill>
                  <pic:spPr>
                    <a:xfrm>
                      <a:off x="0" y="0"/>
                      <a:ext cx="2200582" cy="628738"/>
                    </a:xfrm>
                    <a:prstGeom prst="rect">
                      <a:avLst/>
                    </a:prstGeom>
                  </pic:spPr>
                </pic:pic>
              </a:graphicData>
            </a:graphic>
          </wp:inline>
        </w:drawing>
      </w:r>
    </w:p>
    <w:p w14:paraId="40C8333B" w14:textId="77777777" w:rsidR="004E7618" w:rsidRDefault="004E7618" w:rsidP="004A719C">
      <w:pPr>
        <w:tabs>
          <w:tab w:val="left" w:pos="2843"/>
          <w:tab w:val="left" w:pos="6564"/>
        </w:tabs>
        <w:rPr>
          <w:lang w:val="en-ZA"/>
        </w:rPr>
      </w:pPr>
    </w:p>
    <w:p w14:paraId="631B3B55" w14:textId="77777777" w:rsidR="004E7618" w:rsidRDefault="004E7618" w:rsidP="004A719C">
      <w:pPr>
        <w:tabs>
          <w:tab w:val="left" w:pos="2843"/>
          <w:tab w:val="left" w:pos="6564"/>
        </w:tabs>
        <w:rPr>
          <w:lang w:val="en-ZA"/>
        </w:rPr>
      </w:pPr>
    </w:p>
    <w:p w14:paraId="30E1876C" w14:textId="77777777" w:rsidR="004E7618" w:rsidRDefault="004E7618" w:rsidP="004A719C">
      <w:pPr>
        <w:tabs>
          <w:tab w:val="left" w:pos="2843"/>
          <w:tab w:val="left" w:pos="6564"/>
        </w:tabs>
        <w:rPr>
          <w:lang w:val="en-ZA"/>
        </w:rPr>
      </w:pPr>
    </w:p>
    <w:p w14:paraId="5A8B3E4B" w14:textId="77777777" w:rsidR="004E7618" w:rsidRDefault="004E7618" w:rsidP="004A719C">
      <w:pPr>
        <w:tabs>
          <w:tab w:val="left" w:pos="2843"/>
          <w:tab w:val="left" w:pos="6564"/>
        </w:tabs>
        <w:rPr>
          <w:lang w:val="en-ZA"/>
        </w:rPr>
      </w:pPr>
    </w:p>
    <w:p w14:paraId="2FEEDD27" w14:textId="77777777" w:rsidR="004E7618" w:rsidRPr="00627905" w:rsidRDefault="004E7618" w:rsidP="004A719C">
      <w:pPr>
        <w:tabs>
          <w:tab w:val="left" w:pos="2843"/>
          <w:tab w:val="left" w:pos="6564"/>
        </w:tabs>
        <w:rPr>
          <w:lang w:val="en-ZA"/>
        </w:rPr>
      </w:pPr>
    </w:p>
    <w:p w14:paraId="06C7AE1C" w14:textId="77777777" w:rsidR="00627905" w:rsidRPr="00627905" w:rsidRDefault="00627905" w:rsidP="00627905">
      <w:pPr>
        <w:tabs>
          <w:tab w:val="left" w:pos="2843"/>
        </w:tabs>
        <w:rPr>
          <w:b/>
          <w:bCs/>
          <w:lang w:val="en-ZA"/>
        </w:rPr>
      </w:pPr>
      <w:r w:rsidRPr="00627905">
        <w:rPr>
          <w:b/>
          <w:bCs/>
          <w:lang w:val="en-ZA"/>
        </w:rPr>
        <w:t>Availability</w:t>
      </w:r>
    </w:p>
    <w:p w14:paraId="356F198D" w14:textId="6371DA37" w:rsidR="00627905" w:rsidRPr="00627905" w:rsidRDefault="00447BF3" w:rsidP="00627905">
      <w:pPr>
        <w:tabs>
          <w:tab w:val="left" w:pos="2843"/>
        </w:tabs>
        <w:rPr>
          <w:lang w:val="en-ZA"/>
        </w:rPr>
      </w:pPr>
      <w:r>
        <w:rPr>
          <w:lang w:val="en-ZA"/>
        </w:rPr>
        <w:t xml:space="preserve">According to </w:t>
      </w:r>
      <w:r w:rsidRPr="00447BF3">
        <w:t>(Kingsley, 2024)</w:t>
      </w:r>
      <w:r>
        <w:t xml:space="preserve">, </w:t>
      </w:r>
      <w:r w:rsidR="00627905" w:rsidRPr="00627905">
        <w:rPr>
          <w:lang w:val="en-ZA"/>
        </w:rPr>
        <w:t>Availability ensures that data is accessible when needed. This involves measures to protect against data loss and ensure continuous access.</w:t>
      </w:r>
    </w:p>
    <w:p w14:paraId="0234049A" w14:textId="77777777" w:rsidR="00627905" w:rsidRPr="00627905" w:rsidRDefault="00627905" w:rsidP="00627905">
      <w:pPr>
        <w:tabs>
          <w:tab w:val="left" w:pos="2843"/>
        </w:tabs>
        <w:rPr>
          <w:b/>
          <w:bCs/>
          <w:lang w:val="en-ZA"/>
        </w:rPr>
      </w:pPr>
      <w:r w:rsidRPr="00627905">
        <w:rPr>
          <w:b/>
          <w:bCs/>
          <w:lang w:val="en-ZA"/>
        </w:rPr>
        <w:t>Tools and Platforms</w:t>
      </w:r>
    </w:p>
    <w:p w14:paraId="20A13B46" w14:textId="0CF71C74" w:rsidR="00627905" w:rsidRPr="00627905" w:rsidRDefault="00627905" w:rsidP="00627905">
      <w:pPr>
        <w:numPr>
          <w:ilvl w:val="0"/>
          <w:numId w:val="6"/>
        </w:numPr>
        <w:tabs>
          <w:tab w:val="left" w:pos="2843"/>
        </w:tabs>
        <w:rPr>
          <w:lang w:val="en-ZA"/>
        </w:rPr>
      </w:pPr>
      <w:r w:rsidRPr="00627905">
        <w:rPr>
          <w:b/>
          <w:bCs/>
          <w:lang w:val="en-ZA"/>
        </w:rPr>
        <w:t>Backup and Recovery</w:t>
      </w:r>
      <w:r w:rsidRPr="00627905">
        <w:rPr>
          <w:lang w:val="en-ZA"/>
        </w:rPr>
        <w:t xml:space="preserve">: </w:t>
      </w:r>
      <w:r w:rsidR="00447BF3">
        <w:rPr>
          <w:lang w:val="en-ZA"/>
        </w:rPr>
        <w:t xml:space="preserve">According to </w:t>
      </w:r>
      <w:r w:rsidR="00447BF3" w:rsidRPr="00447BF3">
        <w:t>(Kingsley, 2024)</w:t>
      </w:r>
      <w:r w:rsidR="00447BF3">
        <w:t>,</w:t>
      </w:r>
      <w:r w:rsidRPr="00627905">
        <w:rPr>
          <w:lang w:val="en-ZA"/>
        </w:rPr>
        <w:t>Regular backups and effective recovery plans ensure data can be restored in case of loss or corruption.</w:t>
      </w:r>
    </w:p>
    <w:p w14:paraId="646BB02A" w14:textId="77777777" w:rsidR="00627905" w:rsidRPr="00627905" w:rsidRDefault="00627905" w:rsidP="00627905">
      <w:pPr>
        <w:numPr>
          <w:ilvl w:val="1"/>
          <w:numId w:val="6"/>
        </w:numPr>
        <w:tabs>
          <w:tab w:val="left" w:pos="2843"/>
        </w:tabs>
        <w:rPr>
          <w:lang w:val="en-ZA"/>
        </w:rPr>
      </w:pPr>
      <w:r w:rsidRPr="00627905">
        <w:rPr>
          <w:b/>
          <w:bCs/>
          <w:lang w:val="en-ZA"/>
        </w:rPr>
        <w:t>Oracle RMAN</w:t>
      </w:r>
      <w:r w:rsidRPr="00627905">
        <w:rPr>
          <w:lang w:val="en-ZA"/>
        </w:rPr>
        <w:t>: Robust tool for backup and recovery of Oracle databases.</w:t>
      </w:r>
    </w:p>
    <w:p w14:paraId="125233E5" w14:textId="77777777" w:rsidR="00627905" w:rsidRPr="00627905" w:rsidRDefault="00627905" w:rsidP="00627905">
      <w:pPr>
        <w:tabs>
          <w:tab w:val="left" w:pos="2843"/>
        </w:tabs>
        <w:rPr>
          <w:lang w:val="en-ZA"/>
        </w:rPr>
      </w:pPr>
      <w:r w:rsidRPr="00627905">
        <w:rPr>
          <w:b/>
          <w:bCs/>
          <w:lang w:val="en-ZA"/>
        </w:rPr>
        <w:t>Sample Code (Backing Up a Database Using RMAN)</w:t>
      </w:r>
      <w:r w:rsidRPr="00627905">
        <w:rPr>
          <w:lang w:val="en-ZA"/>
        </w:rPr>
        <w:t>:</w:t>
      </w:r>
    </w:p>
    <w:p w14:paraId="769D9C99" w14:textId="48459D49" w:rsidR="00627905" w:rsidRDefault="00DF42E4" w:rsidP="00627905">
      <w:pPr>
        <w:tabs>
          <w:tab w:val="left" w:pos="2843"/>
        </w:tabs>
        <w:rPr>
          <w:lang w:val="en-ZA"/>
        </w:rPr>
      </w:pPr>
      <w:r w:rsidRPr="00DF42E4">
        <w:rPr>
          <w:lang w:val="en-ZA"/>
        </w:rPr>
        <w:t xml:space="preserve">$ </w:t>
      </w:r>
      <w:proofErr w:type="spellStart"/>
      <w:r w:rsidRPr="00DF42E4">
        <w:rPr>
          <w:lang w:val="en-ZA"/>
        </w:rPr>
        <w:t>rman</w:t>
      </w:r>
      <w:proofErr w:type="spellEnd"/>
      <w:r w:rsidRPr="00DF42E4">
        <w:rPr>
          <w:lang w:val="en-ZA"/>
        </w:rPr>
        <w:t xml:space="preserve"> target /</w:t>
      </w:r>
    </w:p>
    <w:p w14:paraId="20AE5EB0" w14:textId="77777777" w:rsidR="00DF42E4" w:rsidRPr="00627905" w:rsidRDefault="00DF42E4" w:rsidP="00627905">
      <w:pPr>
        <w:tabs>
          <w:tab w:val="left" w:pos="2843"/>
        </w:tabs>
        <w:rPr>
          <w:lang w:val="en-ZA"/>
        </w:rPr>
      </w:pPr>
    </w:p>
    <w:p w14:paraId="178D9391" w14:textId="77777777" w:rsidR="00627905" w:rsidRPr="00627905" w:rsidRDefault="00627905" w:rsidP="00627905">
      <w:pPr>
        <w:tabs>
          <w:tab w:val="left" w:pos="2843"/>
        </w:tabs>
        <w:rPr>
          <w:lang w:val="en-ZA"/>
        </w:rPr>
      </w:pPr>
      <w:r w:rsidRPr="00627905">
        <w:rPr>
          <w:lang w:val="en-ZA"/>
        </w:rPr>
        <w:t>RMAN&gt; BACKUP DATABASE;</w:t>
      </w:r>
    </w:p>
    <w:p w14:paraId="2D62F06D" w14:textId="77777777" w:rsidR="00627905" w:rsidRDefault="00627905" w:rsidP="00627905">
      <w:pPr>
        <w:tabs>
          <w:tab w:val="left" w:pos="2843"/>
        </w:tabs>
        <w:rPr>
          <w:lang w:val="en-ZA"/>
        </w:rPr>
      </w:pPr>
      <w:r w:rsidRPr="00627905">
        <w:rPr>
          <w:lang w:val="en-ZA"/>
        </w:rPr>
        <w:t>RMAN&gt; RESTORE DATABASE;</w:t>
      </w:r>
    </w:p>
    <w:p w14:paraId="20B57761" w14:textId="77777777" w:rsidR="00627905" w:rsidRDefault="00627905" w:rsidP="00627905">
      <w:pPr>
        <w:tabs>
          <w:tab w:val="left" w:pos="2843"/>
        </w:tabs>
        <w:rPr>
          <w:lang w:val="en-ZA"/>
        </w:rPr>
      </w:pPr>
    </w:p>
    <w:p w14:paraId="0E790ADA" w14:textId="070711FC" w:rsidR="00A94046" w:rsidRPr="00627905" w:rsidRDefault="00A94046" w:rsidP="00627905">
      <w:pPr>
        <w:tabs>
          <w:tab w:val="left" w:pos="2843"/>
        </w:tabs>
        <w:rPr>
          <w:lang w:val="en-ZA"/>
        </w:rPr>
      </w:pPr>
      <w:r w:rsidRPr="00A94046">
        <w:rPr>
          <w:noProof/>
          <w:lang w:val="en-ZA"/>
        </w:rPr>
        <w:drawing>
          <wp:inline distT="0" distB="0" distL="0" distR="0" wp14:anchorId="35499F87" wp14:editId="30B7F225">
            <wp:extent cx="7173326" cy="2457793"/>
            <wp:effectExtent l="0" t="0" r="8890" b="0"/>
            <wp:docPr id="1360542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42407" name="Picture 1" descr="A screenshot of a computer&#10;&#10;Description automatically generated"/>
                    <pic:cNvPicPr/>
                  </pic:nvPicPr>
                  <pic:blipFill>
                    <a:blip r:embed="rId37"/>
                    <a:stretch>
                      <a:fillRect/>
                    </a:stretch>
                  </pic:blipFill>
                  <pic:spPr>
                    <a:xfrm>
                      <a:off x="0" y="0"/>
                      <a:ext cx="7173326" cy="2457793"/>
                    </a:xfrm>
                    <a:prstGeom prst="rect">
                      <a:avLst/>
                    </a:prstGeom>
                  </pic:spPr>
                </pic:pic>
              </a:graphicData>
            </a:graphic>
          </wp:inline>
        </w:drawing>
      </w:r>
    </w:p>
    <w:p w14:paraId="47AE5BC4" w14:textId="3C5634AD" w:rsidR="00627905" w:rsidRPr="00627905" w:rsidRDefault="00627905" w:rsidP="00BA5263">
      <w:pPr>
        <w:numPr>
          <w:ilvl w:val="0"/>
          <w:numId w:val="6"/>
        </w:numPr>
        <w:tabs>
          <w:tab w:val="left" w:pos="2843"/>
        </w:tabs>
        <w:rPr>
          <w:lang w:val="en-ZA"/>
        </w:rPr>
      </w:pPr>
      <w:r w:rsidRPr="00627905">
        <w:rPr>
          <w:b/>
          <w:bCs/>
          <w:lang w:val="en-ZA"/>
        </w:rPr>
        <w:t>High Availability Solutions</w:t>
      </w:r>
      <w:r w:rsidRPr="00627905">
        <w:rPr>
          <w:lang w:val="en-ZA"/>
        </w:rPr>
        <w:t xml:space="preserve">: </w:t>
      </w:r>
      <w:r w:rsidR="006E22CA">
        <w:rPr>
          <w:lang w:val="en-ZA"/>
        </w:rPr>
        <w:t xml:space="preserve">According to </w:t>
      </w:r>
      <w:r w:rsidR="00BA5263" w:rsidRPr="00BA5263">
        <w:rPr>
          <w:lang w:val="en-ZA"/>
        </w:rPr>
        <w:t>Henderson (2015)</w:t>
      </w:r>
      <w:r w:rsidR="00BA5263">
        <w:rPr>
          <w:lang w:val="en-ZA"/>
        </w:rPr>
        <w:t xml:space="preserve">, </w:t>
      </w:r>
      <w:r w:rsidRPr="00627905">
        <w:rPr>
          <w:lang w:val="en-ZA"/>
        </w:rPr>
        <w:t>Implementing high availability solutions ensures minimal downtime and continued access to data.</w:t>
      </w:r>
    </w:p>
    <w:p w14:paraId="070343B3" w14:textId="77777777" w:rsidR="00627905" w:rsidRPr="00627905" w:rsidRDefault="00627905" w:rsidP="00627905">
      <w:pPr>
        <w:numPr>
          <w:ilvl w:val="1"/>
          <w:numId w:val="6"/>
        </w:numPr>
        <w:tabs>
          <w:tab w:val="left" w:pos="2843"/>
        </w:tabs>
        <w:rPr>
          <w:lang w:val="en-ZA"/>
        </w:rPr>
      </w:pPr>
      <w:r w:rsidRPr="00627905">
        <w:rPr>
          <w:b/>
          <w:bCs/>
          <w:lang w:val="en-ZA"/>
        </w:rPr>
        <w:t>Oracle Data Guard</w:t>
      </w:r>
      <w:r w:rsidRPr="00627905">
        <w:rPr>
          <w:lang w:val="en-ZA"/>
        </w:rPr>
        <w:t>: Provides data protection and disaster recovery by maintaining standby databases.</w:t>
      </w:r>
    </w:p>
    <w:p w14:paraId="3ED93EDA" w14:textId="4B4EA34E" w:rsidR="00627905" w:rsidRDefault="00627905" w:rsidP="00627905">
      <w:pPr>
        <w:tabs>
          <w:tab w:val="left" w:pos="2843"/>
        </w:tabs>
        <w:rPr>
          <w:lang w:val="en-ZA"/>
        </w:rPr>
      </w:pPr>
      <w:r w:rsidRPr="00627905">
        <w:rPr>
          <w:b/>
          <w:bCs/>
          <w:lang w:val="en-ZA"/>
        </w:rPr>
        <w:t>Sample Code (Setting Up Data Guard)</w:t>
      </w:r>
      <w:r w:rsidRPr="00627905">
        <w:rPr>
          <w:lang w:val="en-ZA"/>
        </w:rPr>
        <w:t>:</w:t>
      </w:r>
    </w:p>
    <w:p w14:paraId="64F31CFB" w14:textId="6D21BB18" w:rsidR="000C4C11" w:rsidRPr="00627905" w:rsidRDefault="00DF42E4" w:rsidP="00627905">
      <w:pPr>
        <w:tabs>
          <w:tab w:val="left" w:pos="2843"/>
        </w:tabs>
        <w:rPr>
          <w:lang w:val="en-ZA"/>
        </w:rPr>
      </w:pPr>
      <w:r>
        <w:rPr>
          <w:lang w:val="en-ZA"/>
        </w:rPr>
        <w:lastRenderedPageBreak/>
        <w:t xml:space="preserve">I DIDN’T DO THIS CAUSE I DIDN’T WANT TO MESS WITH THE STUFF </w:t>
      </w:r>
      <w:r w:rsidR="00F743FE">
        <w:rPr>
          <w:lang w:val="en-ZA"/>
        </w:rPr>
        <w:t xml:space="preserve">BUT IT SHOULD WORK IF I TRIED UNLESS THE SYS PERMISSIONS BLOCKES IT </w:t>
      </w:r>
    </w:p>
    <w:p w14:paraId="2F4D100E" w14:textId="77777777" w:rsidR="00627905" w:rsidRPr="00627905" w:rsidRDefault="00627905" w:rsidP="00627905">
      <w:pPr>
        <w:tabs>
          <w:tab w:val="left" w:pos="2843"/>
        </w:tabs>
        <w:rPr>
          <w:lang w:val="en-ZA"/>
        </w:rPr>
      </w:pPr>
      <w:r w:rsidRPr="00627905">
        <w:rPr>
          <w:lang w:val="en-ZA"/>
        </w:rPr>
        <w:t>-- Configure primary database</w:t>
      </w:r>
    </w:p>
    <w:p w14:paraId="3A6DC147" w14:textId="77777777" w:rsidR="00627905" w:rsidRPr="00627905" w:rsidRDefault="00627905" w:rsidP="00627905">
      <w:pPr>
        <w:tabs>
          <w:tab w:val="left" w:pos="2843"/>
        </w:tabs>
        <w:rPr>
          <w:lang w:val="en-ZA"/>
        </w:rPr>
      </w:pPr>
      <w:r w:rsidRPr="00627905">
        <w:rPr>
          <w:lang w:val="en-ZA"/>
        </w:rPr>
        <w:t>ALTER DATABASE ADD STANDBY LOGFILE GROUP 4 ('/path/to/standby/logfile4') SIZE 500M;</w:t>
      </w:r>
    </w:p>
    <w:p w14:paraId="1F9C929E" w14:textId="77777777" w:rsidR="00627905" w:rsidRPr="00627905" w:rsidRDefault="00627905" w:rsidP="00627905">
      <w:pPr>
        <w:tabs>
          <w:tab w:val="left" w:pos="2843"/>
        </w:tabs>
        <w:rPr>
          <w:lang w:val="en-ZA"/>
        </w:rPr>
      </w:pPr>
    </w:p>
    <w:p w14:paraId="54B1785C" w14:textId="77777777" w:rsidR="00627905" w:rsidRPr="00627905" w:rsidRDefault="00627905" w:rsidP="00627905">
      <w:pPr>
        <w:tabs>
          <w:tab w:val="left" w:pos="2843"/>
        </w:tabs>
        <w:rPr>
          <w:lang w:val="en-ZA"/>
        </w:rPr>
      </w:pPr>
      <w:r w:rsidRPr="00627905">
        <w:rPr>
          <w:lang w:val="en-ZA"/>
        </w:rPr>
        <w:t>-- Set parameters for the standby database</w:t>
      </w:r>
    </w:p>
    <w:p w14:paraId="37634DC5" w14:textId="77777777" w:rsidR="00627905" w:rsidRDefault="00627905" w:rsidP="00627905">
      <w:pPr>
        <w:tabs>
          <w:tab w:val="left" w:pos="2843"/>
        </w:tabs>
        <w:rPr>
          <w:lang w:val="en-ZA"/>
        </w:rPr>
      </w:pPr>
      <w:r w:rsidRPr="00627905">
        <w:rPr>
          <w:lang w:val="en-ZA"/>
        </w:rPr>
        <w:t>ALTER SYSTEM SET log_archive_dest_2='SERVICE=</w:t>
      </w:r>
      <w:proofErr w:type="spellStart"/>
      <w:r w:rsidRPr="00627905">
        <w:rPr>
          <w:lang w:val="en-ZA"/>
        </w:rPr>
        <w:t>standby_db</w:t>
      </w:r>
      <w:proofErr w:type="spellEnd"/>
      <w:r w:rsidRPr="00627905">
        <w:rPr>
          <w:lang w:val="en-ZA"/>
        </w:rPr>
        <w:t>';</w:t>
      </w:r>
    </w:p>
    <w:p w14:paraId="66EB5B42" w14:textId="77777777" w:rsidR="008F537C" w:rsidRDefault="008F537C" w:rsidP="00627905">
      <w:pPr>
        <w:tabs>
          <w:tab w:val="left" w:pos="2843"/>
        </w:tabs>
        <w:rPr>
          <w:lang w:val="en-ZA"/>
        </w:rPr>
      </w:pPr>
    </w:p>
    <w:p w14:paraId="012A27BB" w14:textId="77777777" w:rsidR="00F743FE" w:rsidRDefault="00F743FE" w:rsidP="00627905">
      <w:pPr>
        <w:tabs>
          <w:tab w:val="left" w:pos="2843"/>
        </w:tabs>
        <w:rPr>
          <w:lang w:val="en-ZA"/>
        </w:rPr>
      </w:pPr>
    </w:p>
    <w:p w14:paraId="268EFE54" w14:textId="77777777" w:rsidR="00F743FE" w:rsidRDefault="00F743FE" w:rsidP="00627905">
      <w:pPr>
        <w:tabs>
          <w:tab w:val="left" w:pos="2843"/>
        </w:tabs>
        <w:rPr>
          <w:lang w:val="en-ZA"/>
        </w:rPr>
      </w:pPr>
    </w:p>
    <w:p w14:paraId="103CFB58" w14:textId="77777777" w:rsidR="00F743FE" w:rsidRPr="00627905" w:rsidRDefault="00F743FE" w:rsidP="00627905">
      <w:pPr>
        <w:tabs>
          <w:tab w:val="left" w:pos="2843"/>
        </w:tabs>
        <w:rPr>
          <w:lang w:val="en-ZA"/>
        </w:rPr>
      </w:pPr>
    </w:p>
    <w:p w14:paraId="77AB4B11" w14:textId="77777777" w:rsidR="00627905" w:rsidRPr="00627905" w:rsidRDefault="00627905" w:rsidP="00627905">
      <w:pPr>
        <w:tabs>
          <w:tab w:val="left" w:pos="2843"/>
        </w:tabs>
        <w:rPr>
          <w:b/>
          <w:bCs/>
          <w:lang w:val="en-ZA"/>
        </w:rPr>
      </w:pPr>
      <w:r w:rsidRPr="00627905">
        <w:rPr>
          <w:b/>
          <w:bCs/>
          <w:lang w:val="en-ZA"/>
        </w:rPr>
        <w:t>Conclusion</w:t>
      </w:r>
    </w:p>
    <w:p w14:paraId="016BB67A" w14:textId="77777777" w:rsidR="00627905" w:rsidRPr="00627905" w:rsidRDefault="00627905" w:rsidP="00627905">
      <w:pPr>
        <w:tabs>
          <w:tab w:val="left" w:pos="2843"/>
        </w:tabs>
        <w:rPr>
          <w:lang w:val="en-ZA"/>
        </w:rPr>
      </w:pPr>
      <w:r w:rsidRPr="00627905">
        <w:rPr>
          <w:lang w:val="en-ZA"/>
        </w:rPr>
        <w:t xml:space="preserve">Ensuring the confidentiality, integrity, and availability of data at </w:t>
      </w:r>
      <w:proofErr w:type="spellStart"/>
      <w:r w:rsidRPr="00627905">
        <w:rPr>
          <w:lang w:val="en-ZA"/>
        </w:rPr>
        <w:t>BikesRUs</w:t>
      </w:r>
      <w:proofErr w:type="spellEnd"/>
      <w:r w:rsidRPr="00627905">
        <w:rPr>
          <w:lang w:val="en-ZA"/>
        </w:rPr>
        <w:t xml:space="preserve"> involves a multi-faceted approach utilizing encryption, access controls, auditing, and backup solutions. By implementing these measures, </w:t>
      </w:r>
      <w:proofErr w:type="spellStart"/>
      <w:r w:rsidRPr="00627905">
        <w:rPr>
          <w:lang w:val="en-ZA"/>
        </w:rPr>
        <w:t>BikesRUs</w:t>
      </w:r>
      <w:proofErr w:type="spellEnd"/>
      <w:r w:rsidRPr="00627905">
        <w:rPr>
          <w:lang w:val="en-ZA"/>
        </w:rPr>
        <w:t xml:space="preserve"> can safeguard sensitive information, maintain accurate records, and ensure continuous access to its data. These strategies are crucial for upholding the trust of donors, volunteers, and the community that the outlet serves.</w:t>
      </w:r>
    </w:p>
    <w:p w14:paraId="1C441DFF" w14:textId="77777777" w:rsidR="00627905" w:rsidRPr="00627905" w:rsidRDefault="00627905" w:rsidP="00627905">
      <w:pPr>
        <w:tabs>
          <w:tab w:val="left" w:pos="2843"/>
        </w:tabs>
        <w:rPr>
          <w:lang w:val="en-ZA"/>
        </w:rPr>
      </w:pPr>
      <w:r w:rsidRPr="00627905">
        <w:rPr>
          <w:lang w:val="en-ZA"/>
        </w:rPr>
        <w:t xml:space="preserve">This comprehensive approach to data security not only protects the </w:t>
      </w:r>
      <w:proofErr w:type="spellStart"/>
      <w:r w:rsidRPr="00627905">
        <w:rPr>
          <w:lang w:val="en-ZA"/>
        </w:rPr>
        <w:t>BikesRUs</w:t>
      </w:r>
      <w:proofErr w:type="spellEnd"/>
      <w:r w:rsidRPr="00627905">
        <w:rPr>
          <w:lang w:val="en-ZA"/>
        </w:rPr>
        <w:t xml:space="preserve"> Outlet's operations but also ensures it can continue its mission of supporting underprivileged communities with confidence and resilience.</w:t>
      </w:r>
    </w:p>
    <w:p w14:paraId="2022E184" w14:textId="0751F4AF" w:rsidR="00006824" w:rsidRDefault="00006824">
      <w:pPr>
        <w:spacing w:line="240" w:lineRule="auto"/>
      </w:pPr>
      <w:r>
        <w:br w:type="page"/>
      </w:r>
    </w:p>
    <w:p w14:paraId="6E249A57" w14:textId="00C6F64A" w:rsidR="00627905" w:rsidRDefault="00006824" w:rsidP="00006824">
      <w:pPr>
        <w:pStyle w:val="Heading1"/>
      </w:pPr>
      <w:bookmarkStart w:id="11" w:name="_Toc181734657"/>
      <w:r>
        <w:lastRenderedPageBreak/>
        <w:t>References</w:t>
      </w:r>
      <w:bookmarkEnd w:id="11"/>
    </w:p>
    <w:p w14:paraId="786FBECD" w14:textId="77777777" w:rsidR="00E15525" w:rsidRPr="00E15525" w:rsidRDefault="00E15525" w:rsidP="00E15525">
      <w:pPr>
        <w:pStyle w:val="ListParagraph"/>
        <w:numPr>
          <w:ilvl w:val="0"/>
          <w:numId w:val="9"/>
        </w:numPr>
        <w:tabs>
          <w:tab w:val="left" w:pos="2843"/>
        </w:tabs>
        <w:rPr>
          <w:lang w:val="en-ZA"/>
        </w:rPr>
      </w:pPr>
      <w:r w:rsidRPr="00E15525">
        <w:rPr>
          <w:lang w:val="en-ZA"/>
        </w:rPr>
        <w:t xml:space="preserve">Gargan, R. (2024). </w:t>
      </w:r>
      <w:r w:rsidRPr="00E15525">
        <w:rPr>
          <w:i/>
          <w:iCs/>
          <w:lang w:val="en-ZA"/>
        </w:rPr>
        <w:t>What is the CIA Triad? Importance, Tools &amp; Techniques</w:t>
      </w:r>
      <w:r w:rsidRPr="00E15525">
        <w:rPr>
          <w:lang w:val="en-ZA"/>
        </w:rPr>
        <w:t>. [online] Netmaker.io. Available at: https://www.netmaker.io/resources/cia-triad [Accessed 5 Nov. 2024].</w:t>
      </w:r>
    </w:p>
    <w:p w14:paraId="71F7BD19" w14:textId="77777777" w:rsidR="00E15525" w:rsidRPr="00E15525" w:rsidRDefault="00E15525" w:rsidP="00E15525">
      <w:pPr>
        <w:pStyle w:val="ListParagraph"/>
        <w:numPr>
          <w:ilvl w:val="0"/>
          <w:numId w:val="9"/>
        </w:numPr>
        <w:tabs>
          <w:tab w:val="left" w:pos="2843"/>
        </w:tabs>
        <w:rPr>
          <w:lang w:val="en-ZA"/>
        </w:rPr>
      </w:pPr>
      <w:r w:rsidRPr="00E15525">
        <w:rPr>
          <w:lang w:val="en-ZA"/>
        </w:rPr>
        <w:t xml:space="preserve">Henderson, A. (2015). </w:t>
      </w:r>
      <w:r w:rsidRPr="00E15525">
        <w:rPr>
          <w:i/>
          <w:iCs/>
          <w:lang w:val="en-ZA"/>
        </w:rPr>
        <w:t xml:space="preserve">The CIA Triad: Confidentiality, Integrity, Availability - </w:t>
      </w:r>
      <w:proofErr w:type="spellStart"/>
      <w:r w:rsidRPr="00E15525">
        <w:rPr>
          <w:i/>
          <w:iCs/>
          <w:lang w:val="en-ZA"/>
        </w:rPr>
        <w:t>Panmore</w:t>
      </w:r>
      <w:proofErr w:type="spellEnd"/>
      <w:r w:rsidRPr="00E15525">
        <w:rPr>
          <w:i/>
          <w:iCs/>
          <w:lang w:val="en-ZA"/>
        </w:rPr>
        <w:t xml:space="preserve"> Institute</w:t>
      </w:r>
      <w:r w:rsidRPr="00E15525">
        <w:rPr>
          <w:lang w:val="en-ZA"/>
        </w:rPr>
        <w:t xml:space="preserve">. [online] </w:t>
      </w:r>
      <w:proofErr w:type="spellStart"/>
      <w:r w:rsidRPr="00E15525">
        <w:rPr>
          <w:lang w:val="en-ZA"/>
        </w:rPr>
        <w:t>Panmore</w:t>
      </w:r>
      <w:proofErr w:type="spellEnd"/>
      <w:r w:rsidRPr="00E15525">
        <w:rPr>
          <w:lang w:val="en-ZA"/>
        </w:rPr>
        <w:t xml:space="preserve"> Institute. Available at: https://panmore.com/the-cia-triad-confidentiality-integrity-availability [Accessed 5 Nov. 2024].</w:t>
      </w:r>
    </w:p>
    <w:p w14:paraId="481E6763" w14:textId="77777777" w:rsidR="00E15525" w:rsidRPr="00E15525" w:rsidRDefault="00E15525" w:rsidP="00E15525">
      <w:pPr>
        <w:pStyle w:val="ListParagraph"/>
        <w:numPr>
          <w:ilvl w:val="0"/>
          <w:numId w:val="9"/>
        </w:numPr>
        <w:tabs>
          <w:tab w:val="left" w:pos="2843"/>
        </w:tabs>
        <w:rPr>
          <w:lang w:val="en-ZA"/>
        </w:rPr>
      </w:pPr>
      <w:r w:rsidRPr="00E15525">
        <w:rPr>
          <w:lang w:val="en-ZA"/>
        </w:rPr>
        <w:t xml:space="preserve">Kingsley, S. (2024). </w:t>
      </w:r>
      <w:r w:rsidRPr="00E15525">
        <w:rPr>
          <w:i/>
          <w:iCs/>
          <w:lang w:val="en-ZA"/>
        </w:rPr>
        <w:t>The CIA Triad: Confidentiality, Integrity, Availability</w:t>
      </w:r>
      <w:r w:rsidRPr="00E15525">
        <w:rPr>
          <w:lang w:val="en-ZA"/>
        </w:rPr>
        <w:t>. [online] Veeam Software Official Blog. Available at: https://www.veeam.com/blog/cybersecurity-cia-triad-explained.html [Accessed 5 Nov. 2024].</w:t>
      </w:r>
    </w:p>
    <w:p w14:paraId="51710BD1" w14:textId="77777777" w:rsidR="00E15525" w:rsidRPr="00E15525" w:rsidRDefault="00E15525" w:rsidP="00E15525">
      <w:pPr>
        <w:pStyle w:val="ListParagraph"/>
        <w:numPr>
          <w:ilvl w:val="0"/>
          <w:numId w:val="9"/>
        </w:numPr>
        <w:tabs>
          <w:tab w:val="left" w:pos="2843"/>
        </w:tabs>
        <w:rPr>
          <w:lang w:val="en-ZA"/>
        </w:rPr>
      </w:pPr>
      <w:r w:rsidRPr="00E15525">
        <w:rPr>
          <w:lang w:val="en-ZA"/>
        </w:rPr>
        <w:t xml:space="preserve">ManageEngine (2024). </w:t>
      </w:r>
      <w:r w:rsidRPr="00E15525">
        <w:rPr>
          <w:i/>
          <w:iCs/>
          <w:lang w:val="en-ZA"/>
        </w:rPr>
        <w:t>CIA security triad: Confidentiality, integrity, and availability</w:t>
      </w:r>
      <w:r w:rsidRPr="00E15525">
        <w:rPr>
          <w:lang w:val="en-ZA"/>
        </w:rPr>
        <w:t>. [online] Manageengine.com. Available at: https://www.manageengine.com/academy/cia-triad.html [Accessed 5 Nov. 2024].</w:t>
      </w:r>
    </w:p>
    <w:p w14:paraId="78DF3C5F" w14:textId="77777777" w:rsidR="00E15525" w:rsidRPr="00E15525" w:rsidRDefault="00E15525" w:rsidP="00E15525">
      <w:pPr>
        <w:pStyle w:val="ListParagraph"/>
        <w:numPr>
          <w:ilvl w:val="0"/>
          <w:numId w:val="9"/>
        </w:numPr>
        <w:tabs>
          <w:tab w:val="left" w:pos="2843"/>
        </w:tabs>
        <w:rPr>
          <w:lang w:val="en-ZA"/>
        </w:rPr>
      </w:pPr>
      <w:r w:rsidRPr="00E15525">
        <w:rPr>
          <w:lang w:val="en-ZA"/>
        </w:rPr>
        <w:t xml:space="preserve">RiskRecon (2024). </w:t>
      </w:r>
      <w:r w:rsidRPr="00E15525">
        <w:rPr>
          <w:i/>
          <w:iCs/>
          <w:lang w:val="en-ZA"/>
        </w:rPr>
        <w:t>The CIA Triad: Securing Digital Information and Data</w:t>
      </w:r>
      <w:r w:rsidRPr="00E15525">
        <w:rPr>
          <w:lang w:val="en-ZA"/>
        </w:rPr>
        <w:t>. [online] Riskrecon.com. Available at: https://blog.riskrecon.com/the-cia-triad-securing-digital-information-and-data [Accessed 5 Nov. 2024].</w:t>
      </w:r>
    </w:p>
    <w:p w14:paraId="049E8274" w14:textId="4407C023" w:rsidR="00006824" w:rsidRPr="00627905" w:rsidRDefault="00006824" w:rsidP="00E15525">
      <w:pPr>
        <w:pStyle w:val="ListParagraph"/>
        <w:tabs>
          <w:tab w:val="left" w:pos="2843"/>
        </w:tabs>
        <w:ind w:left="720" w:firstLine="0"/>
      </w:pPr>
    </w:p>
    <w:sectPr w:rsidR="00006824" w:rsidRPr="00627905" w:rsidSect="000D01C3">
      <w:pgSz w:w="23811" w:h="16838" w:orient="landscape" w:code="8"/>
      <w:pgMar w:top="1134" w:right="1134" w:bottom="1134" w:left="1134" w:header="0" w:footer="95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028F" w14:textId="77777777" w:rsidR="00216A10" w:rsidRDefault="00216A10">
      <w:r>
        <w:separator/>
      </w:r>
    </w:p>
  </w:endnote>
  <w:endnote w:type="continuationSeparator" w:id="0">
    <w:p w14:paraId="5E959C76" w14:textId="77777777" w:rsidR="00216A10" w:rsidRDefault="00216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E73B" w14:textId="77777777" w:rsidR="008E3F5B" w:rsidRDefault="00355FAA">
    <w:pPr>
      <w:pStyle w:val="BodyText"/>
      <w:spacing w:line="14" w:lineRule="auto"/>
      <w:rPr>
        <w:sz w:val="18"/>
      </w:rPr>
    </w:pPr>
    <w:r>
      <w:rPr>
        <w:noProof/>
      </w:rPr>
      <mc:AlternateContent>
        <mc:Choice Requires="wps">
          <w:drawing>
            <wp:anchor distT="0" distB="0" distL="114300" distR="114300" simplePos="0" relativeHeight="251657728" behindDoc="1" locked="0" layoutInCell="1" allowOverlap="1" wp14:anchorId="48FA8777" wp14:editId="4E2BCBAD">
              <wp:simplePos x="0" y="0"/>
              <wp:positionH relativeFrom="page">
                <wp:posOffset>6666865</wp:posOffset>
              </wp:positionH>
              <wp:positionV relativeFrom="page">
                <wp:posOffset>9909175</wp:posOffset>
              </wp:positionV>
              <wp:extent cx="217170" cy="177165"/>
              <wp:effectExtent l="0" t="0" r="0" b="0"/>
              <wp:wrapNone/>
              <wp:docPr id="17449877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77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197D3" w14:textId="77777777" w:rsidR="008E3F5B" w:rsidRDefault="00000000">
                          <w:pPr>
                            <w:spacing w:before="26"/>
                            <w:ind w:left="60"/>
                            <w:rPr>
                              <w:sz w:val="20"/>
                            </w:rPr>
                          </w:pPr>
                          <w:r>
                            <w:fldChar w:fldCharType="begin"/>
                          </w:r>
                          <w:r>
                            <w:rPr>
                              <w:w w:val="105"/>
                              <w:sz w:val="20"/>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FA8777" id="_x0000_t202" coordsize="21600,21600" o:spt="202" path="m,l,21600r21600,l21600,xe">
              <v:stroke joinstyle="miter"/>
              <v:path gradientshapeok="t" o:connecttype="rect"/>
            </v:shapetype>
            <v:shape id="Text Box 1" o:spid="_x0000_s1026" type="#_x0000_t202" style="position:absolute;margin-left:524.95pt;margin-top:780.25pt;width:17.1pt;height:13.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" filled="f" stroked="f">
              <v:textbox inset="0,0,0,0">
                <w:txbxContent>
                  <w:p w14:paraId="013197D3" w14:textId="77777777" w:rsidR="008E3F5B" w:rsidRDefault="00000000">
                    <w:pPr>
                      <w:spacing w:before="26"/>
                      <w:ind w:left="60"/>
                      <w:rPr>
                        <w:sz w:val="20"/>
                      </w:rPr>
                    </w:pPr>
                    <w:r>
                      <w:fldChar w:fldCharType="begin"/>
                    </w:r>
                    <w:r>
                      <w:rPr>
                        <w:w w:val="105"/>
                        <w:sz w:val="20"/>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2D023" w14:textId="77777777" w:rsidR="00216A10" w:rsidRDefault="00216A10">
      <w:r>
        <w:separator/>
      </w:r>
    </w:p>
  </w:footnote>
  <w:footnote w:type="continuationSeparator" w:id="0">
    <w:p w14:paraId="4DB9AF48" w14:textId="77777777" w:rsidR="00216A10" w:rsidRDefault="00216A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4F7"/>
    <w:multiLevelType w:val="hybridMultilevel"/>
    <w:tmpl w:val="FE24505A"/>
    <w:lvl w:ilvl="0" w:tplc="EA649448">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2A2765B"/>
    <w:multiLevelType w:val="hybridMultilevel"/>
    <w:tmpl w:val="EE7816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2C377EB"/>
    <w:multiLevelType w:val="hybridMultilevel"/>
    <w:tmpl w:val="760C23EC"/>
    <w:lvl w:ilvl="0" w:tplc="770A35B2">
      <w:start w:val="1"/>
      <w:numFmt w:val="decimal"/>
      <w:lvlText w:val="%1)"/>
      <w:lvlJc w:val="left"/>
      <w:pPr>
        <w:ind w:left="1066" w:hanging="361"/>
      </w:pPr>
      <w:rPr>
        <w:rFonts w:ascii="Trebuchet MS" w:eastAsia="Trebuchet MS" w:hAnsi="Trebuchet MS" w:cs="Trebuchet MS" w:hint="default"/>
        <w:spacing w:val="-2"/>
        <w:w w:val="103"/>
        <w:sz w:val="22"/>
        <w:szCs w:val="22"/>
        <w:lang w:val="en-US" w:eastAsia="en-US" w:bidi="ar-SA"/>
      </w:rPr>
    </w:lvl>
    <w:lvl w:ilvl="1" w:tplc="375405EA">
      <w:start w:val="1"/>
      <w:numFmt w:val="decimal"/>
      <w:lvlText w:val="%2)"/>
      <w:lvlJc w:val="left"/>
      <w:pPr>
        <w:ind w:left="1186" w:hanging="361"/>
      </w:pPr>
      <w:rPr>
        <w:rFonts w:ascii="Trebuchet MS" w:eastAsia="Trebuchet MS" w:hAnsi="Trebuchet MS" w:cs="Trebuchet MS" w:hint="default"/>
        <w:spacing w:val="-2"/>
        <w:w w:val="103"/>
        <w:sz w:val="22"/>
        <w:szCs w:val="22"/>
        <w:lang w:val="en-US" w:eastAsia="en-US" w:bidi="ar-SA"/>
      </w:rPr>
    </w:lvl>
    <w:lvl w:ilvl="2" w:tplc="608AF5DA">
      <w:start w:val="1"/>
      <w:numFmt w:val="lowerLetter"/>
      <w:lvlText w:val="%3)"/>
      <w:lvlJc w:val="left"/>
      <w:pPr>
        <w:ind w:left="1546" w:hanging="365"/>
      </w:pPr>
      <w:rPr>
        <w:rFonts w:ascii="Tahoma" w:eastAsia="Tahoma" w:hAnsi="Tahoma" w:cs="Tahoma" w:hint="default"/>
        <w:b/>
        <w:bCs/>
        <w:spacing w:val="-1"/>
        <w:w w:val="98"/>
        <w:sz w:val="22"/>
        <w:szCs w:val="22"/>
        <w:lang w:val="en-US" w:eastAsia="en-US" w:bidi="ar-SA"/>
      </w:rPr>
    </w:lvl>
    <w:lvl w:ilvl="3" w:tplc="3BFC867A">
      <w:numFmt w:val="bullet"/>
      <w:lvlText w:val="•"/>
      <w:lvlJc w:val="left"/>
      <w:pPr>
        <w:ind w:left="2613" w:hanging="365"/>
      </w:pPr>
      <w:rPr>
        <w:rFonts w:hint="default"/>
        <w:lang w:val="en-US" w:eastAsia="en-US" w:bidi="ar-SA"/>
      </w:rPr>
    </w:lvl>
    <w:lvl w:ilvl="4" w:tplc="8D88100A">
      <w:numFmt w:val="bullet"/>
      <w:lvlText w:val="•"/>
      <w:lvlJc w:val="left"/>
      <w:pPr>
        <w:ind w:left="3686" w:hanging="365"/>
      </w:pPr>
      <w:rPr>
        <w:rFonts w:hint="default"/>
        <w:lang w:val="en-US" w:eastAsia="en-US" w:bidi="ar-SA"/>
      </w:rPr>
    </w:lvl>
    <w:lvl w:ilvl="5" w:tplc="CD9A1F46">
      <w:numFmt w:val="bullet"/>
      <w:lvlText w:val="•"/>
      <w:lvlJc w:val="left"/>
      <w:pPr>
        <w:ind w:left="4759" w:hanging="365"/>
      </w:pPr>
      <w:rPr>
        <w:rFonts w:hint="default"/>
        <w:lang w:val="en-US" w:eastAsia="en-US" w:bidi="ar-SA"/>
      </w:rPr>
    </w:lvl>
    <w:lvl w:ilvl="6" w:tplc="2EB41D12">
      <w:numFmt w:val="bullet"/>
      <w:lvlText w:val="•"/>
      <w:lvlJc w:val="left"/>
      <w:pPr>
        <w:ind w:left="5832" w:hanging="365"/>
      </w:pPr>
      <w:rPr>
        <w:rFonts w:hint="default"/>
        <w:lang w:val="en-US" w:eastAsia="en-US" w:bidi="ar-SA"/>
      </w:rPr>
    </w:lvl>
    <w:lvl w:ilvl="7" w:tplc="B1686196">
      <w:numFmt w:val="bullet"/>
      <w:lvlText w:val="•"/>
      <w:lvlJc w:val="left"/>
      <w:pPr>
        <w:ind w:left="6905" w:hanging="365"/>
      </w:pPr>
      <w:rPr>
        <w:rFonts w:hint="default"/>
        <w:lang w:val="en-US" w:eastAsia="en-US" w:bidi="ar-SA"/>
      </w:rPr>
    </w:lvl>
    <w:lvl w:ilvl="8" w:tplc="1624D97C">
      <w:numFmt w:val="bullet"/>
      <w:lvlText w:val="•"/>
      <w:lvlJc w:val="left"/>
      <w:pPr>
        <w:ind w:left="7978" w:hanging="365"/>
      </w:pPr>
      <w:rPr>
        <w:rFonts w:hint="default"/>
        <w:lang w:val="en-US" w:eastAsia="en-US" w:bidi="ar-SA"/>
      </w:rPr>
    </w:lvl>
  </w:abstractNum>
  <w:abstractNum w:abstractNumId="3" w15:restartNumberingAfterBreak="0">
    <w:nsid w:val="2B441D04"/>
    <w:multiLevelType w:val="multilevel"/>
    <w:tmpl w:val="D70C9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E12C01"/>
    <w:multiLevelType w:val="hybridMultilevel"/>
    <w:tmpl w:val="E8CA43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30055D7"/>
    <w:multiLevelType w:val="multilevel"/>
    <w:tmpl w:val="B802C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C00D6"/>
    <w:multiLevelType w:val="multilevel"/>
    <w:tmpl w:val="632AA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07ED8"/>
    <w:multiLevelType w:val="multilevel"/>
    <w:tmpl w:val="12BCF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501F8"/>
    <w:multiLevelType w:val="multilevel"/>
    <w:tmpl w:val="76565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281468">
    <w:abstractNumId w:val="2"/>
  </w:num>
  <w:num w:numId="2" w16cid:durableId="438448350">
    <w:abstractNumId w:val="4"/>
  </w:num>
  <w:num w:numId="3" w16cid:durableId="201679054">
    <w:abstractNumId w:val="7"/>
  </w:num>
  <w:num w:numId="4" w16cid:durableId="2055811355">
    <w:abstractNumId w:val="3"/>
  </w:num>
  <w:num w:numId="5" w16cid:durableId="1423069103">
    <w:abstractNumId w:val="6"/>
  </w:num>
  <w:num w:numId="6" w16cid:durableId="1253780337">
    <w:abstractNumId w:val="8"/>
  </w:num>
  <w:num w:numId="7" w16cid:durableId="1704016012">
    <w:abstractNumId w:val="5"/>
  </w:num>
  <w:num w:numId="8" w16cid:durableId="1046684019">
    <w:abstractNumId w:val="0"/>
  </w:num>
  <w:num w:numId="9" w16cid:durableId="3212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attachedTemplate r:id="rId1"/>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D9"/>
    <w:rsid w:val="00006824"/>
    <w:rsid w:val="000150F6"/>
    <w:rsid w:val="0004144A"/>
    <w:rsid w:val="00064135"/>
    <w:rsid w:val="00070797"/>
    <w:rsid w:val="000959BE"/>
    <w:rsid w:val="000A1946"/>
    <w:rsid w:val="000A3A1F"/>
    <w:rsid w:val="000A741A"/>
    <w:rsid w:val="000B5E51"/>
    <w:rsid w:val="000B635F"/>
    <w:rsid w:val="000C031B"/>
    <w:rsid w:val="000C0F9C"/>
    <w:rsid w:val="000C4C11"/>
    <w:rsid w:val="000D01C3"/>
    <w:rsid w:val="000E16B6"/>
    <w:rsid w:val="000F67F4"/>
    <w:rsid w:val="00130D07"/>
    <w:rsid w:val="00131B17"/>
    <w:rsid w:val="001570D6"/>
    <w:rsid w:val="00194D79"/>
    <w:rsid w:val="001F7DD0"/>
    <w:rsid w:val="00216A10"/>
    <w:rsid w:val="00253BF1"/>
    <w:rsid w:val="0026099B"/>
    <w:rsid w:val="00281CE3"/>
    <w:rsid w:val="002A217F"/>
    <w:rsid w:val="002C2C7E"/>
    <w:rsid w:val="002D0ED6"/>
    <w:rsid w:val="002E27E2"/>
    <w:rsid w:val="002F2177"/>
    <w:rsid w:val="00312D5B"/>
    <w:rsid w:val="00323FBC"/>
    <w:rsid w:val="00355FAA"/>
    <w:rsid w:val="00392AAA"/>
    <w:rsid w:val="003D10C9"/>
    <w:rsid w:val="003F0DDF"/>
    <w:rsid w:val="003F404B"/>
    <w:rsid w:val="00406195"/>
    <w:rsid w:val="004140BD"/>
    <w:rsid w:val="00447BF3"/>
    <w:rsid w:val="00450D7F"/>
    <w:rsid w:val="00453CA9"/>
    <w:rsid w:val="004666E6"/>
    <w:rsid w:val="004A5CA1"/>
    <w:rsid w:val="004A719C"/>
    <w:rsid w:val="004D3796"/>
    <w:rsid w:val="004E7618"/>
    <w:rsid w:val="004F51B1"/>
    <w:rsid w:val="0052463F"/>
    <w:rsid w:val="00531F8D"/>
    <w:rsid w:val="00532E0D"/>
    <w:rsid w:val="005372F1"/>
    <w:rsid w:val="00574A56"/>
    <w:rsid w:val="00584DFA"/>
    <w:rsid w:val="005A0C06"/>
    <w:rsid w:val="005A4ED9"/>
    <w:rsid w:val="00627905"/>
    <w:rsid w:val="006428AA"/>
    <w:rsid w:val="00664DF5"/>
    <w:rsid w:val="006A225E"/>
    <w:rsid w:val="006B29B0"/>
    <w:rsid w:val="006C1DC4"/>
    <w:rsid w:val="006C4F3E"/>
    <w:rsid w:val="006E22CA"/>
    <w:rsid w:val="006E5879"/>
    <w:rsid w:val="00733C9D"/>
    <w:rsid w:val="0075690F"/>
    <w:rsid w:val="0077521B"/>
    <w:rsid w:val="00797F6D"/>
    <w:rsid w:val="007C60A1"/>
    <w:rsid w:val="007D785C"/>
    <w:rsid w:val="00853C92"/>
    <w:rsid w:val="0086556F"/>
    <w:rsid w:val="008709EC"/>
    <w:rsid w:val="008746E5"/>
    <w:rsid w:val="00885A74"/>
    <w:rsid w:val="00891B20"/>
    <w:rsid w:val="008A4497"/>
    <w:rsid w:val="008D7D38"/>
    <w:rsid w:val="008E2173"/>
    <w:rsid w:val="008E31F7"/>
    <w:rsid w:val="008E3F5B"/>
    <w:rsid w:val="008F537C"/>
    <w:rsid w:val="008F6C89"/>
    <w:rsid w:val="009236CC"/>
    <w:rsid w:val="00950BA5"/>
    <w:rsid w:val="00965ECB"/>
    <w:rsid w:val="009823CC"/>
    <w:rsid w:val="0098671D"/>
    <w:rsid w:val="009A2C6C"/>
    <w:rsid w:val="009B562A"/>
    <w:rsid w:val="009F19A5"/>
    <w:rsid w:val="00A03C6A"/>
    <w:rsid w:val="00A1652D"/>
    <w:rsid w:val="00A62627"/>
    <w:rsid w:val="00A77E68"/>
    <w:rsid w:val="00A90098"/>
    <w:rsid w:val="00A91D82"/>
    <w:rsid w:val="00A94046"/>
    <w:rsid w:val="00AB1AA0"/>
    <w:rsid w:val="00AB6CA3"/>
    <w:rsid w:val="00AD18E6"/>
    <w:rsid w:val="00B166B0"/>
    <w:rsid w:val="00BA5263"/>
    <w:rsid w:val="00BC3190"/>
    <w:rsid w:val="00BE1CFB"/>
    <w:rsid w:val="00BE37D1"/>
    <w:rsid w:val="00C14DF2"/>
    <w:rsid w:val="00C52EAC"/>
    <w:rsid w:val="00C67CE6"/>
    <w:rsid w:val="00C8049F"/>
    <w:rsid w:val="00C83DAF"/>
    <w:rsid w:val="00C85799"/>
    <w:rsid w:val="00C868D9"/>
    <w:rsid w:val="00CB0B20"/>
    <w:rsid w:val="00CC021E"/>
    <w:rsid w:val="00CC4179"/>
    <w:rsid w:val="00CE4D56"/>
    <w:rsid w:val="00CF24A5"/>
    <w:rsid w:val="00D47344"/>
    <w:rsid w:val="00D75D56"/>
    <w:rsid w:val="00D77F64"/>
    <w:rsid w:val="00DB4E7A"/>
    <w:rsid w:val="00DD41C8"/>
    <w:rsid w:val="00DD4D3E"/>
    <w:rsid w:val="00DE0B4A"/>
    <w:rsid w:val="00DF42E4"/>
    <w:rsid w:val="00E05E37"/>
    <w:rsid w:val="00E15525"/>
    <w:rsid w:val="00E167A4"/>
    <w:rsid w:val="00E36AF8"/>
    <w:rsid w:val="00E47FD2"/>
    <w:rsid w:val="00E64823"/>
    <w:rsid w:val="00E77472"/>
    <w:rsid w:val="00E80D06"/>
    <w:rsid w:val="00EC7EF1"/>
    <w:rsid w:val="00F27E63"/>
    <w:rsid w:val="00F743FE"/>
    <w:rsid w:val="00FA0F36"/>
    <w:rsid w:val="00FB0765"/>
    <w:rsid w:val="00FB20FE"/>
    <w:rsid w:val="00FE6DAC"/>
    <w:rsid w:val="00FF74AD"/>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FA6E5"/>
  <w15:docId w15:val="{F5674FA8-51C1-4102-BB31-E7BFBBCD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D9"/>
    <w:pPr>
      <w:spacing w:line="360" w:lineRule="auto"/>
    </w:pPr>
    <w:rPr>
      <w:rFonts w:eastAsia="Trebuchet MS" w:cs="Trebuchet MS"/>
      <w:sz w:val="24"/>
    </w:rPr>
  </w:style>
  <w:style w:type="paragraph" w:styleId="Heading1">
    <w:name w:val="heading 1"/>
    <w:basedOn w:val="Normal"/>
    <w:autoRedefine/>
    <w:uiPriority w:val="9"/>
    <w:qFormat/>
    <w:rsid w:val="00A1652D"/>
    <w:pPr>
      <w:ind w:left="235"/>
      <w:outlineLvl w:val="0"/>
    </w:pPr>
    <w:rPr>
      <w:rFonts w:ascii="Arial" w:eastAsia="Tahoma" w:hAnsi="Arial" w:cs="Tahoma"/>
      <w:b/>
      <w:bCs/>
    </w:rPr>
  </w:style>
  <w:style w:type="paragraph" w:styleId="Heading3">
    <w:name w:val="heading 3"/>
    <w:basedOn w:val="Normal"/>
    <w:next w:val="Normal"/>
    <w:link w:val="Heading3Char"/>
    <w:uiPriority w:val="9"/>
    <w:semiHidden/>
    <w:unhideWhenUsed/>
    <w:qFormat/>
    <w:rsid w:val="000150F6"/>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0150F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150F6"/>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
      <w:ind w:left="2587" w:right="2603"/>
      <w:jc w:val="center"/>
    </w:pPr>
    <w:rPr>
      <w:rFonts w:ascii="Tahoma" w:eastAsia="Tahoma" w:hAnsi="Tahoma" w:cs="Tahoma"/>
      <w:b/>
      <w:bCs/>
      <w:sz w:val="28"/>
      <w:szCs w:val="28"/>
    </w:rPr>
  </w:style>
  <w:style w:type="paragraph" w:styleId="ListParagraph">
    <w:name w:val="List Paragraph"/>
    <w:basedOn w:val="Normal"/>
    <w:uiPriority w:val="1"/>
    <w:qFormat/>
    <w:pPr>
      <w:ind w:left="1186" w:hanging="361"/>
    </w:pPr>
  </w:style>
  <w:style w:type="paragraph" w:customStyle="1" w:styleId="TableParagraph">
    <w:name w:val="Table Paragraph"/>
    <w:basedOn w:val="Normal"/>
    <w:uiPriority w:val="1"/>
    <w:qFormat/>
    <w:rPr>
      <w:rFonts w:ascii="Tahoma" w:eastAsia="Tahoma" w:hAnsi="Tahoma" w:cs="Tahoma"/>
    </w:rPr>
  </w:style>
  <w:style w:type="character" w:customStyle="1" w:styleId="Heading3Char">
    <w:name w:val="Heading 3 Char"/>
    <w:basedOn w:val="DefaultParagraphFont"/>
    <w:link w:val="Heading3"/>
    <w:uiPriority w:val="9"/>
    <w:semiHidden/>
    <w:rsid w:val="000150F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150F6"/>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0150F6"/>
    <w:rPr>
      <w:rFonts w:asciiTheme="majorHAnsi" w:eastAsiaTheme="majorEastAsia" w:hAnsiTheme="majorHAnsi" w:cstheme="majorBidi"/>
      <w:color w:val="365F91" w:themeColor="accent1" w:themeShade="BF"/>
      <w:sz w:val="24"/>
    </w:rPr>
  </w:style>
  <w:style w:type="paragraph" w:styleId="TOCHeading">
    <w:name w:val="TOC Heading"/>
    <w:basedOn w:val="Heading1"/>
    <w:next w:val="Normal"/>
    <w:uiPriority w:val="39"/>
    <w:unhideWhenUsed/>
    <w:qFormat/>
    <w:rsid w:val="006428A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428AA"/>
    <w:pPr>
      <w:spacing w:after="100"/>
    </w:pPr>
  </w:style>
  <w:style w:type="character" w:styleId="Hyperlink">
    <w:name w:val="Hyperlink"/>
    <w:basedOn w:val="DefaultParagraphFont"/>
    <w:uiPriority w:val="99"/>
    <w:unhideWhenUsed/>
    <w:rsid w:val="006428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676">
      <w:bodyDiv w:val="1"/>
      <w:marLeft w:val="0"/>
      <w:marRight w:val="0"/>
      <w:marTop w:val="0"/>
      <w:marBottom w:val="0"/>
      <w:divBdr>
        <w:top w:val="none" w:sz="0" w:space="0" w:color="auto"/>
        <w:left w:val="none" w:sz="0" w:space="0" w:color="auto"/>
        <w:bottom w:val="none" w:sz="0" w:space="0" w:color="auto"/>
        <w:right w:val="none" w:sz="0" w:space="0" w:color="auto"/>
      </w:divBdr>
    </w:div>
    <w:div w:id="27994601">
      <w:bodyDiv w:val="1"/>
      <w:marLeft w:val="0"/>
      <w:marRight w:val="0"/>
      <w:marTop w:val="0"/>
      <w:marBottom w:val="0"/>
      <w:divBdr>
        <w:top w:val="none" w:sz="0" w:space="0" w:color="auto"/>
        <w:left w:val="none" w:sz="0" w:space="0" w:color="auto"/>
        <w:bottom w:val="none" w:sz="0" w:space="0" w:color="auto"/>
        <w:right w:val="none" w:sz="0" w:space="0" w:color="auto"/>
      </w:divBdr>
    </w:div>
    <w:div w:id="142739660">
      <w:bodyDiv w:val="1"/>
      <w:marLeft w:val="0"/>
      <w:marRight w:val="0"/>
      <w:marTop w:val="0"/>
      <w:marBottom w:val="0"/>
      <w:divBdr>
        <w:top w:val="none" w:sz="0" w:space="0" w:color="auto"/>
        <w:left w:val="none" w:sz="0" w:space="0" w:color="auto"/>
        <w:bottom w:val="none" w:sz="0" w:space="0" w:color="auto"/>
        <w:right w:val="none" w:sz="0" w:space="0" w:color="auto"/>
      </w:divBdr>
    </w:div>
    <w:div w:id="198708928">
      <w:bodyDiv w:val="1"/>
      <w:marLeft w:val="0"/>
      <w:marRight w:val="0"/>
      <w:marTop w:val="0"/>
      <w:marBottom w:val="0"/>
      <w:divBdr>
        <w:top w:val="none" w:sz="0" w:space="0" w:color="auto"/>
        <w:left w:val="none" w:sz="0" w:space="0" w:color="auto"/>
        <w:bottom w:val="none" w:sz="0" w:space="0" w:color="auto"/>
        <w:right w:val="none" w:sz="0" w:space="0" w:color="auto"/>
      </w:divBdr>
    </w:div>
    <w:div w:id="203830782">
      <w:bodyDiv w:val="1"/>
      <w:marLeft w:val="0"/>
      <w:marRight w:val="0"/>
      <w:marTop w:val="0"/>
      <w:marBottom w:val="0"/>
      <w:divBdr>
        <w:top w:val="none" w:sz="0" w:space="0" w:color="auto"/>
        <w:left w:val="none" w:sz="0" w:space="0" w:color="auto"/>
        <w:bottom w:val="none" w:sz="0" w:space="0" w:color="auto"/>
        <w:right w:val="none" w:sz="0" w:space="0" w:color="auto"/>
      </w:divBdr>
    </w:div>
    <w:div w:id="235945980">
      <w:bodyDiv w:val="1"/>
      <w:marLeft w:val="0"/>
      <w:marRight w:val="0"/>
      <w:marTop w:val="0"/>
      <w:marBottom w:val="0"/>
      <w:divBdr>
        <w:top w:val="none" w:sz="0" w:space="0" w:color="auto"/>
        <w:left w:val="none" w:sz="0" w:space="0" w:color="auto"/>
        <w:bottom w:val="none" w:sz="0" w:space="0" w:color="auto"/>
        <w:right w:val="none" w:sz="0" w:space="0" w:color="auto"/>
      </w:divBdr>
    </w:div>
    <w:div w:id="350300552">
      <w:bodyDiv w:val="1"/>
      <w:marLeft w:val="0"/>
      <w:marRight w:val="0"/>
      <w:marTop w:val="0"/>
      <w:marBottom w:val="0"/>
      <w:divBdr>
        <w:top w:val="none" w:sz="0" w:space="0" w:color="auto"/>
        <w:left w:val="none" w:sz="0" w:space="0" w:color="auto"/>
        <w:bottom w:val="none" w:sz="0" w:space="0" w:color="auto"/>
        <w:right w:val="none" w:sz="0" w:space="0" w:color="auto"/>
      </w:divBdr>
      <w:divsChild>
        <w:div w:id="1500803350">
          <w:marLeft w:val="0"/>
          <w:marRight w:val="0"/>
          <w:marTop w:val="0"/>
          <w:marBottom w:val="0"/>
          <w:divBdr>
            <w:top w:val="none" w:sz="0" w:space="0" w:color="auto"/>
            <w:left w:val="none" w:sz="0" w:space="0" w:color="auto"/>
            <w:bottom w:val="none" w:sz="0" w:space="0" w:color="auto"/>
            <w:right w:val="none" w:sz="0" w:space="0" w:color="auto"/>
          </w:divBdr>
        </w:div>
      </w:divsChild>
    </w:div>
    <w:div w:id="476193130">
      <w:bodyDiv w:val="1"/>
      <w:marLeft w:val="0"/>
      <w:marRight w:val="0"/>
      <w:marTop w:val="0"/>
      <w:marBottom w:val="0"/>
      <w:divBdr>
        <w:top w:val="none" w:sz="0" w:space="0" w:color="auto"/>
        <w:left w:val="none" w:sz="0" w:space="0" w:color="auto"/>
        <w:bottom w:val="none" w:sz="0" w:space="0" w:color="auto"/>
        <w:right w:val="none" w:sz="0" w:space="0" w:color="auto"/>
      </w:divBdr>
      <w:divsChild>
        <w:div w:id="500778833">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none" w:sz="0" w:space="0" w:color="auto"/>
                <w:left w:val="none" w:sz="0" w:space="0" w:color="auto"/>
                <w:bottom w:val="none" w:sz="0" w:space="0" w:color="auto"/>
                <w:right w:val="none" w:sz="0" w:space="0" w:color="auto"/>
              </w:divBdr>
            </w:div>
            <w:div w:id="704912513">
              <w:marLeft w:val="0"/>
              <w:marRight w:val="0"/>
              <w:marTop w:val="0"/>
              <w:marBottom w:val="0"/>
              <w:divBdr>
                <w:top w:val="none" w:sz="0" w:space="0" w:color="auto"/>
                <w:left w:val="none" w:sz="0" w:space="0" w:color="auto"/>
                <w:bottom w:val="none" w:sz="0" w:space="0" w:color="auto"/>
                <w:right w:val="none" w:sz="0" w:space="0" w:color="auto"/>
              </w:divBdr>
              <w:divsChild>
                <w:div w:id="4084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669">
          <w:marLeft w:val="0"/>
          <w:marRight w:val="0"/>
          <w:marTop w:val="0"/>
          <w:marBottom w:val="0"/>
          <w:divBdr>
            <w:top w:val="none" w:sz="0" w:space="0" w:color="auto"/>
            <w:left w:val="none" w:sz="0" w:space="0" w:color="auto"/>
            <w:bottom w:val="none" w:sz="0" w:space="0" w:color="auto"/>
            <w:right w:val="none" w:sz="0" w:space="0" w:color="auto"/>
          </w:divBdr>
          <w:divsChild>
            <w:div w:id="1751734610">
              <w:marLeft w:val="0"/>
              <w:marRight w:val="0"/>
              <w:marTop w:val="0"/>
              <w:marBottom w:val="0"/>
              <w:divBdr>
                <w:top w:val="none" w:sz="0" w:space="0" w:color="auto"/>
                <w:left w:val="none" w:sz="0" w:space="0" w:color="auto"/>
                <w:bottom w:val="none" w:sz="0" w:space="0" w:color="auto"/>
                <w:right w:val="none" w:sz="0" w:space="0" w:color="auto"/>
              </w:divBdr>
            </w:div>
            <w:div w:id="1648973550">
              <w:marLeft w:val="0"/>
              <w:marRight w:val="0"/>
              <w:marTop w:val="0"/>
              <w:marBottom w:val="0"/>
              <w:divBdr>
                <w:top w:val="none" w:sz="0" w:space="0" w:color="auto"/>
                <w:left w:val="none" w:sz="0" w:space="0" w:color="auto"/>
                <w:bottom w:val="none" w:sz="0" w:space="0" w:color="auto"/>
                <w:right w:val="none" w:sz="0" w:space="0" w:color="auto"/>
              </w:divBdr>
              <w:divsChild>
                <w:div w:id="11196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2955">
          <w:marLeft w:val="0"/>
          <w:marRight w:val="0"/>
          <w:marTop w:val="0"/>
          <w:marBottom w:val="0"/>
          <w:divBdr>
            <w:top w:val="none" w:sz="0" w:space="0" w:color="auto"/>
            <w:left w:val="none" w:sz="0" w:space="0" w:color="auto"/>
            <w:bottom w:val="none" w:sz="0" w:space="0" w:color="auto"/>
            <w:right w:val="none" w:sz="0" w:space="0" w:color="auto"/>
          </w:divBdr>
          <w:divsChild>
            <w:div w:id="512841596">
              <w:marLeft w:val="0"/>
              <w:marRight w:val="0"/>
              <w:marTop w:val="0"/>
              <w:marBottom w:val="0"/>
              <w:divBdr>
                <w:top w:val="none" w:sz="0" w:space="0" w:color="auto"/>
                <w:left w:val="none" w:sz="0" w:space="0" w:color="auto"/>
                <w:bottom w:val="none" w:sz="0" w:space="0" w:color="auto"/>
                <w:right w:val="none" w:sz="0" w:space="0" w:color="auto"/>
              </w:divBdr>
            </w:div>
            <w:div w:id="452526127">
              <w:marLeft w:val="0"/>
              <w:marRight w:val="0"/>
              <w:marTop w:val="0"/>
              <w:marBottom w:val="0"/>
              <w:divBdr>
                <w:top w:val="none" w:sz="0" w:space="0" w:color="auto"/>
                <w:left w:val="none" w:sz="0" w:space="0" w:color="auto"/>
                <w:bottom w:val="none" w:sz="0" w:space="0" w:color="auto"/>
                <w:right w:val="none" w:sz="0" w:space="0" w:color="auto"/>
              </w:divBdr>
              <w:divsChild>
                <w:div w:id="156344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4890">
          <w:marLeft w:val="0"/>
          <w:marRight w:val="0"/>
          <w:marTop w:val="0"/>
          <w:marBottom w:val="0"/>
          <w:divBdr>
            <w:top w:val="none" w:sz="0" w:space="0" w:color="auto"/>
            <w:left w:val="none" w:sz="0" w:space="0" w:color="auto"/>
            <w:bottom w:val="none" w:sz="0" w:space="0" w:color="auto"/>
            <w:right w:val="none" w:sz="0" w:space="0" w:color="auto"/>
          </w:divBdr>
          <w:divsChild>
            <w:div w:id="504711649">
              <w:marLeft w:val="0"/>
              <w:marRight w:val="0"/>
              <w:marTop w:val="0"/>
              <w:marBottom w:val="0"/>
              <w:divBdr>
                <w:top w:val="none" w:sz="0" w:space="0" w:color="auto"/>
                <w:left w:val="none" w:sz="0" w:space="0" w:color="auto"/>
                <w:bottom w:val="none" w:sz="0" w:space="0" w:color="auto"/>
                <w:right w:val="none" w:sz="0" w:space="0" w:color="auto"/>
              </w:divBdr>
            </w:div>
            <w:div w:id="443619244">
              <w:marLeft w:val="0"/>
              <w:marRight w:val="0"/>
              <w:marTop w:val="0"/>
              <w:marBottom w:val="0"/>
              <w:divBdr>
                <w:top w:val="none" w:sz="0" w:space="0" w:color="auto"/>
                <w:left w:val="none" w:sz="0" w:space="0" w:color="auto"/>
                <w:bottom w:val="none" w:sz="0" w:space="0" w:color="auto"/>
                <w:right w:val="none" w:sz="0" w:space="0" w:color="auto"/>
              </w:divBdr>
              <w:divsChild>
                <w:div w:id="132889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8211">
          <w:marLeft w:val="0"/>
          <w:marRight w:val="0"/>
          <w:marTop w:val="0"/>
          <w:marBottom w:val="0"/>
          <w:divBdr>
            <w:top w:val="none" w:sz="0" w:space="0" w:color="auto"/>
            <w:left w:val="none" w:sz="0" w:space="0" w:color="auto"/>
            <w:bottom w:val="none" w:sz="0" w:space="0" w:color="auto"/>
            <w:right w:val="none" w:sz="0" w:space="0" w:color="auto"/>
          </w:divBdr>
          <w:divsChild>
            <w:div w:id="2008554266">
              <w:marLeft w:val="0"/>
              <w:marRight w:val="0"/>
              <w:marTop w:val="0"/>
              <w:marBottom w:val="0"/>
              <w:divBdr>
                <w:top w:val="none" w:sz="0" w:space="0" w:color="auto"/>
                <w:left w:val="none" w:sz="0" w:space="0" w:color="auto"/>
                <w:bottom w:val="none" w:sz="0" w:space="0" w:color="auto"/>
                <w:right w:val="none" w:sz="0" w:space="0" w:color="auto"/>
              </w:divBdr>
            </w:div>
            <w:div w:id="54666776">
              <w:marLeft w:val="0"/>
              <w:marRight w:val="0"/>
              <w:marTop w:val="0"/>
              <w:marBottom w:val="0"/>
              <w:divBdr>
                <w:top w:val="none" w:sz="0" w:space="0" w:color="auto"/>
                <w:left w:val="none" w:sz="0" w:space="0" w:color="auto"/>
                <w:bottom w:val="none" w:sz="0" w:space="0" w:color="auto"/>
                <w:right w:val="none" w:sz="0" w:space="0" w:color="auto"/>
              </w:divBdr>
              <w:divsChild>
                <w:div w:id="1043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80669">
      <w:bodyDiv w:val="1"/>
      <w:marLeft w:val="0"/>
      <w:marRight w:val="0"/>
      <w:marTop w:val="0"/>
      <w:marBottom w:val="0"/>
      <w:divBdr>
        <w:top w:val="none" w:sz="0" w:space="0" w:color="auto"/>
        <w:left w:val="none" w:sz="0" w:space="0" w:color="auto"/>
        <w:bottom w:val="none" w:sz="0" w:space="0" w:color="auto"/>
        <w:right w:val="none" w:sz="0" w:space="0" w:color="auto"/>
      </w:divBdr>
    </w:div>
    <w:div w:id="717895035">
      <w:bodyDiv w:val="1"/>
      <w:marLeft w:val="0"/>
      <w:marRight w:val="0"/>
      <w:marTop w:val="0"/>
      <w:marBottom w:val="0"/>
      <w:divBdr>
        <w:top w:val="none" w:sz="0" w:space="0" w:color="auto"/>
        <w:left w:val="none" w:sz="0" w:space="0" w:color="auto"/>
        <w:bottom w:val="none" w:sz="0" w:space="0" w:color="auto"/>
        <w:right w:val="none" w:sz="0" w:space="0" w:color="auto"/>
      </w:divBdr>
    </w:div>
    <w:div w:id="775634632">
      <w:bodyDiv w:val="1"/>
      <w:marLeft w:val="0"/>
      <w:marRight w:val="0"/>
      <w:marTop w:val="0"/>
      <w:marBottom w:val="0"/>
      <w:divBdr>
        <w:top w:val="none" w:sz="0" w:space="0" w:color="auto"/>
        <w:left w:val="none" w:sz="0" w:space="0" w:color="auto"/>
        <w:bottom w:val="none" w:sz="0" w:space="0" w:color="auto"/>
        <w:right w:val="none" w:sz="0" w:space="0" w:color="auto"/>
      </w:divBdr>
    </w:div>
    <w:div w:id="810755154">
      <w:bodyDiv w:val="1"/>
      <w:marLeft w:val="0"/>
      <w:marRight w:val="0"/>
      <w:marTop w:val="0"/>
      <w:marBottom w:val="0"/>
      <w:divBdr>
        <w:top w:val="none" w:sz="0" w:space="0" w:color="auto"/>
        <w:left w:val="none" w:sz="0" w:space="0" w:color="auto"/>
        <w:bottom w:val="none" w:sz="0" w:space="0" w:color="auto"/>
        <w:right w:val="none" w:sz="0" w:space="0" w:color="auto"/>
      </w:divBdr>
    </w:div>
    <w:div w:id="1295480873">
      <w:bodyDiv w:val="1"/>
      <w:marLeft w:val="0"/>
      <w:marRight w:val="0"/>
      <w:marTop w:val="0"/>
      <w:marBottom w:val="0"/>
      <w:divBdr>
        <w:top w:val="none" w:sz="0" w:space="0" w:color="auto"/>
        <w:left w:val="none" w:sz="0" w:space="0" w:color="auto"/>
        <w:bottom w:val="none" w:sz="0" w:space="0" w:color="auto"/>
        <w:right w:val="none" w:sz="0" w:space="0" w:color="auto"/>
      </w:divBdr>
    </w:div>
    <w:div w:id="1350791514">
      <w:bodyDiv w:val="1"/>
      <w:marLeft w:val="0"/>
      <w:marRight w:val="0"/>
      <w:marTop w:val="0"/>
      <w:marBottom w:val="0"/>
      <w:divBdr>
        <w:top w:val="none" w:sz="0" w:space="0" w:color="auto"/>
        <w:left w:val="none" w:sz="0" w:space="0" w:color="auto"/>
        <w:bottom w:val="none" w:sz="0" w:space="0" w:color="auto"/>
        <w:right w:val="none" w:sz="0" w:space="0" w:color="auto"/>
      </w:divBdr>
      <w:divsChild>
        <w:div w:id="843125653">
          <w:marLeft w:val="0"/>
          <w:marRight w:val="0"/>
          <w:marTop w:val="0"/>
          <w:marBottom w:val="0"/>
          <w:divBdr>
            <w:top w:val="none" w:sz="0" w:space="0" w:color="auto"/>
            <w:left w:val="none" w:sz="0" w:space="0" w:color="auto"/>
            <w:bottom w:val="none" w:sz="0" w:space="0" w:color="auto"/>
            <w:right w:val="none" w:sz="0" w:space="0" w:color="auto"/>
          </w:divBdr>
        </w:div>
      </w:divsChild>
    </w:div>
    <w:div w:id="1368096758">
      <w:bodyDiv w:val="1"/>
      <w:marLeft w:val="0"/>
      <w:marRight w:val="0"/>
      <w:marTop w:val="0"/>
      <w:marBottom w:val="0"/>
      <w:divBdr>
        <w:top w:val="none" w:sz="0" w:space="0" w:color="auto"/>
        <w:left w:val="none" w:sz="0" w:space="0" w:color="auto"/>
        <w:bottom w:val="none" w:sz="0" w:space="0" w:color="auto"/>
        <w:right w:val="none" w:sz="0" w:space="0" w:color="auto"/>
      </w:divBdr>
    </w:div>
    <w:div w:id="1551918925">
      <w:bodyDiv w:val="1"/>
      <w:marLeft w:val="0"/>
      <w:marRight w:val="0"/>
      <w:marTop w:val="0"/>
      <w:marBottom w:val="0"/>
      <w:divBdr>
        <w:top w:val="none" w:sz="0" w:space="0" w:color="auto"/>
        <w:left w:val="none" w:sz="0" w:space="0" w:color="auto"/>
        <w:bottom w:val="none" w:sz="0" w:space="0" w:color="auto"/>
        <w:right w:val="none" w:sz="0" w:space="0" w:color="auto"/>
      </w:divBdr>
    </w:div>
    <w:div w:id="1579826208">
      <w:bodyDiv w:val="1"/>
      <w:marLeft w:val="0"/>
      <w:marRight w:val="0"/>
      <w:marTop w:val="0"/>
      <w:marBottom w:val="0"/>
      <w:divBdr>
        <w:top w:val="none" w:sz="0" w:space="0" w:color="auto"/>
        <w:left w:val="none" w:sz="0" w:space="0" w:color="auto"/>
        <w:bottom w:val="none" w:sz="0" w:space="0" w:color="auto"/>
        <w:right w:val="none" w:sz="0" w:space="0" w:color="auto"/>
      </w:divBdr>
    </w:div>
    <w:div w:id="1742830884">
      <w:bodyDiv w:val="1"/>
      <w:marLeft w:val="0"/>
      <w:marRight w:val="0"/>
      <w:marTop w:val="0"/>
      <w:marBottom w:val="0"/>
      <w:divBdr>
        <w:top w:val="none" w:sz="0" w:space="0" w:color="auto"/>
        <w:left w:val="none" w:sz="0" w:space="0" w:color="auto"/>
        <w:bottom w:val="none" w:sz="0" w:space="0" w:color="auto"/>
        <w:right w:val="none" w:sz="0" w:space="0" w:color="auto"/>
      </w:divBdr>
    </w:div>
    <w:div w:id="1804688200">
      <w:bodyDiv w:val="1"/>
      <w:marLeft w:val="0"/>
      <w:marRight w:val="0"/>
      <w:marTop w:val="0"/>
      <w:marBottom w:val="0"/>
      <w:divBdr>
        <w:top w:val="none" w:sz="0" w:space="0" w:color="auto"/>
        <w:left w:val="none" w:sz="0" w:space="0" w:color="auto"/>
        <w:bottom w:val="none" w:sz="0" w:space="0" w:color="auto"/>
        <w:right w:val="none" w:sz="0" w:space="0" w:color="auto"/>
      </w:divBdr>
    </w:div>
    <w:div w:id="1899903320">
      <w:bodyDiv w:val="1"/>
      <w:marLeft w:val="0"/>
      <w:marRight w:val="0"/>
      <w:marTop w:val="0"/>
      <w:marBottom w:val="0"/>
      <w:divBdr>
        <w:top w:val="none" w:sz="0" w:space="0" w:color="auto"/>
        <w:left w:val="none" w:sz="0" w:space="0" w:color="auto"/>
        <w:bottom w:val="none" w:sz="0" w:space="0" w:color="auto"/>
        <w:right w:val="none" w:sz="0" w:space="0" w:color="auto"/>
      </w:divBdr>
      <w:divsChild>
        <w:div w:id="683552736">
          <w:marLeft w:val="0"/>
          <w:marRight w:val="0"/>
          <w:marTop w:val="0"/>
          <w:marBottom w:val="0"/>
          <w:divBdr>
            <w:top w:val="none" w:sz="0" w:space="0" w:color="auto"/>
            <w:left w:val="none" w:sz="0" w:space="0" w:color="auto"/>
            <w:bottom w:val="none" w:sz="0" w:space="0" w:color="auto"/>
            <w:right w:val="none" w:sz="0" w:space="0" w:color="auto"/>
          </w:divBdr>
          <w:divsChild>
            <w:div w:id="470757987">
              <w:marLeft w:val="0"/>
              <w:marRight w:val="0"/>
              <w:marTop w:val="0"/>
              <w:marBottom w:val="0"/>
              <w:divBdr>
                <w:top w:val="none" w:sz="0" w:space="0" w:color="auto"/>
                <w:left w:val="none" w:sz="0" w:space="0" w:color="auto"/>
                <w:bottom w:val="none" w:sz="0" w:space="0" w:color="auto"/>
                <w:right w:val="none" w:sz="0" w:space="0" w:color="auto"/>
              </w:divBdr>
            </w:div>
            <w:div w:id="501316357">
              <w:marLeft w:val="0"/>
              <w:marRight w:val="0"/>
              <w:marTop w:val="0"/>
              <w:marBottom w:val="0"/>
              <w:divBdr>
                <w:top w:val="none" w:sz="0" w:space="0" w:color="auto"/>
                <w:left w:val="none" w:sz="0" w:space="0" w:color="auto"/>
                <w:bottom w:val="none" w:sz="0" w:space="0" w:color="auto"/>
                <w:right w:val="none" w:sz="0" w:space="0" w:color="auto"/>
              </w:divBdr>
              <w:divsChild>
                <w:div w:id="4021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54020">
          <w:marLeft w:val="0"/>
          <w:marRight w:val="0"/>
          <w:marTop w:val="0"/>
          <w:marBottom w:val="0"/>
          <w:divBdr>
            <w:top w:val="none" w:sz="0" w:space="0" w:color="auto"/>
            <w:left w:val="none" w:sz="0" w:space="0" w:color="auto"/>
            <w:bottom w:val="none" w:sz="0" w:space="0" w:color="auto"/>
            <w:right w:val="none" w:sz="0" w:space="0" w:color="auto"/>
          </w:divBdr>
          <w:divsChild>
            <w:div w:id="572160206">
              <w:marLeft w:val="0"/>
              <w:marRight w:val="0"/>
              <w:marTop w:val="0"/>
              <w:marBottom w:val="0"/>
              <w:divBdr>
                <w:top w:val="none" w:sz="0" w:space="0" w:color="auto"/>
                <w:left w:val="none" w:sz="0" w:space="0" w:color="auto"/>
                <w:bottom w:val="none" w:sz="0" w:space="0" w:color="auto"/>
                <w:right w:val="none" w:sz="0" w:space="0" w:color="auto"/>
              </w:divBdr>
            </w:div>
            <w:div w:id="950749295">
              <w:marLeft w:val="0"/>
              <w:marRight w:val="0"/>
              <w:marTop w:val="0"/>
              <w:marBottom w:val="0"/>
              <w:divBdr>
                <w:top w:val="none" w:sz="0" w:space="0" w:color="auto"/>
                <w:left w:val="none" w:sz="0" w:space="0" w:color="auto"/>
                <w:bottom w:val="none" w:sz="0" w:space="0" w:color="auto"/>
                <w:right w:val="none" w:sz="0" w:space="0" w:color="auto"/>
              </w:divBdr>
              <w:divsChild>
                <w:div w:id="7524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9950">
          <w:marLeft w:val="0"/>
          <w:marRight w:val="0"/>
          <w:marTop w:val="0"/>
          <w:marBottom w:val="0"/>
          <w:divBdr>
            <w:top w:val="none" w:sz="0" w:space="0" w:color="auto"/>
            <w:left w:val="none" w:sz="0" w:space="0" w:color="auto"/>
            <w:bottom w:val="none" w:sz="0" w:space="0" w:color="auto"/>
            <w:right w:val="none" w:sz="0" w:space="0" w:color="auto"/>
          </w:divBdr>
          <w:divsChild>
            <w:div w:id="882790829">
              <w:marLeft w:val="0"/>
              <w:marRight w:val="0"/>
              <w:marTop w:val="0"/>
              <w:marBottom w:val="0"/>
              <w:divBdr>
                <w:top w:val="none" w:sz="0" w:space="0" w:color="auto"/>
                <w:left w:val="none" w:sz="0" w:space="0" w:color="auto"/>
                <w:bottom w:val="none" w:sz="0" w:space="0" w:color="auto"/>
                <w:right w:val="none" w:sz="0" w:space="0" w:color="auto"/>
              </w:divBdr>
            </w:div>
            <w:div w:id="334040961">
              <w:marLeft w:val="0"/>
              <w:marRight w:val="0"/>
              <w:marTop w:val="0"/>
              <w:marBottom w:val="0"/>
              <w:divBdr>
                <w:top w:val="none" w:sz="0" w:space="0" w:color="auto"/>
                <w:left w:val="none" w:sz="0" w:space="0" w:color="auto"/>
                <w:bottom w:val="none" w:sz="0" w:space="0" w:color="auto"/>
                <w:right w:val="none" w:sz="0" w:space="0" w:color="auto"/>
              </w:divBdr>
              <w:divsChild>
                <w:div w:id="1489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8544">
          <w:marLeft w:val="0"/>
          <w:marRight w:val="0"/>
          <w:marTop w:val="0"/>
          <w:marBottom w:val="0"/>
          <w:divBdr>
            <w:top w:val="none" w:sz="0" w:space="0" w:color="auto"/>
            <w:left w:val="none" w:sz="0" w:space="0" w:color="auto"/>
            <w:bottom w:val="none" w:sz="0" w:space="0" w:color="auto"/>
            <w:right w:val="none" w:sz="0" w:space="0" w:color="auto"/>
          </w:divBdr>
          <w:divsChild>
            <w:div w:id="1548491921">
              <w:marLeft w:val="0"/>
              <w:marRight w:val="0"/>
              <w:marTop w:val="0"/>
              <w:marBottom w:val="0"/>
              <w:divBdr>
                <w:top w:val="none" w:sz="0" w:space="0" w:color="auto"/>
                <w:left w:val="none" w:sz="0" w:space="0" w:color="auto"/>
                <w:bottom w:val="none" w:sz="0" w:space="0" w:color="auto"/>
                <w:right w:val="none" w:sz="0" w:space="0" w:color="auto"/>
              </w:divBdr>
            </w:div>
            <w:div w:id="871845555">
              <w:marLeft w:val="0"/>
              <w:marRight w:val="0"/>
              <w:marTop w:val="0"/>
              <w:marBottom w:val="0"/>
              <w:divBdr>
                <w:top w:val="none" w:sz="0" w:space="0" w:color="auto"/>
                <w:left w:val="none" w:sz="0" w:space="0" w:color="auto"/>
                <w:bottom w:val="none" w:sz="0" w:space="0" w:color="auto"/>
                <w:right w:val="none" w:sz="0" w:space="0" w:color="auto"/>
              </w:divBdr>
              <w:divsChild>
                <w:div w:id="19980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51978">
          <w:marLeft w:val="0"/>
          <w:marRight w:val="0"/>
          <w:marTop w:val="0"/>
          <w:marBottom w:val="0"/>
          <w:divBdr>
            <w:top w:val="none" w:sz="0" w:space="0" w:color="auto"/>
            <w:left w:val="none" w:sz="0" w:space="0" w:color="auto"/>
            <w:bottom w:val="none" w:sz="0" w:space="0" w:color="auto"/>
            <w:right w:val="none" w:sz="0" w:space="0" w:color="auto"/>
          </w:divBdr>
          <w:divsChild>
            <w:div w:id="45684754">
              <w:marLeft w:val="0"/>
              <w:marRight w:val="0"/>
              <w:marTop w:val="0"/>
              <w:marBottom w:val="0"/>
              <w:divBdr>
                <w:top w:val="none" w:sz="0" w:space="0" w:color="auto"/>
                <w:left w:val="none" w:sz="0" w:space="0" w:color="auto"/>
                <w:bottom w:val="none" w:sz="0" w:space="0" w:color="auto"/>
                <w:right w:val="none" w:sz="0" w:space="0" w:color="auto"/>
              </w:divBdr>
            </w:div>
            <w:div w:id="118765287">
              <w:marLeft w:val="0"/>
              <w:marRight w:val="0"/>
              <w:marTop w:val="0"/>
              <w:marBottom w:val="0"/>
              <w:divBdr>
                <w:top w:val="none" w:sz="0" w:space="0" w:color="auto"/>
                <w:left w:val="none" w:sz="0" w:space="0" w:color="auto"/>
                <w:bottom w:val="none" w:sz="0" w:space="0" w:color="auto"/>
                <w:right w:val="none" w:sz="0" w:space="0" w:color="auto"/>
              </w:divBdr>
              <w:divsChild>
                <w:div w:id="20907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092618">
      <w:bodyDiv w:val="1"/>
      <w:marLeft w:val="0"/>
      <w:marRight w:val="0"/>
      <w:marTop w:val="0"/>
      <w:marBottom w:val="0"/>
      <w:divBdr>
        <w:top w:val="none" w:sz="0" w:space="0" w:color="auto"/>
        <w:left w:val="none" w:sz="0" w:space="0" w:color="auto"/>
        <w:bottom w:val="none" w:sz="0" w:space="0" w:color="auto"/>
        <w:right w:val="none" w:sz="0" w:space="0" w:color="auto"/>
      </w:divBdr>
    </w:div>
    <w:div w:id="2052030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yush\OneDrive\Documents\Custom%20Office%20Templates\Assign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E66920EA4DF14E9340C0AE38A6F0D4" ma:contentTypeVersion="15" ma:contentTypeDescription="Create a new document." ma:contentTypeScope="" ma:versionID="152b886886afd237618a8fa0f7fb926e">
  <xsd:schema xmlns:xsd="http://www.w3.org/2001/XMLSchema" xmlns:xs="http://www.w3.org/2001/XMLSchema" xmlns:p="http://schemas.microsoft.com/office/2006/metadata/properties" xmlns:ns3="395fd339-21e6-474c-8271-73cc159a1537" xmlns:ns4="d8bbe180-bfc5-4e25-a57b-e7e8d6e8e087" targetNamespace="http://schemas.microsoft.com/office/2006/metadata/properties" ma:root="true" ma:fieldsID="bda85b6625fb01b1bf13ed9b270a5978" ns3:_="" ns4:_="">
    <xsd:import namespace="395fd339-21e6-474c-8271-73cc159a1537"/>
    <xsd:import namespace="d8bbe180-bfc5-4e25-a57b-e7e8d6e8e08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fd339-21e6-474c-8271-73cc159a1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bbe180-bfc5-4e25-a57b-e7e8d6e8e0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395fd339-21e6-474c-8271-73cc159a1537" xsi:nil="true"/>
  </documentManagement>
</p:properties>
</file>

<file path=customXml/itemProps1.xml><?xml version="1.0" encoding="utf-8"?>
<ds:datastoreItem xmlns:ds="http://schemas.openxmlformats.org/officeDocument/2006/customXml" ds:itemID="{E872ABB3-E7BB-4A55-B693-3DC2531DE3F5}">
  <ds:schemaRefs>
    <ds:schemaRef ds:uri="http://schemas.microsoft.com/sharepoint/v3/contenttype/forms"/>
  </ds:schemaRefs>
</ds:datastoreItem>
</file>

<file path=customXml/itemProps2.xml><?xml version="1.0" encoding="utf-8"?>
<ds:datastoreItem xmlns:ds="http://schemas.openxmlformats.org/officeDocument/2006/customXml" ds:itemID="{42EC9FD0-0D67-4A19-BA09-63FD29BB1E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fd339-21e6-474c-8271-73cc159a1537"/>
    <ds:schemaRef ds:uri="d8bbe180-bfc5-4e25-a57b-e7e8d6e8e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A56776-E099-4B57-86AA-C39B722D0E7E}">
  <ds:schemaRefs>
    <ds:schemaRef ds:uri="http://schemas.openxmlformats.org/officeDocument/2006/bibliography"/>
  </ds:schemaRefs>
</ds:datastoreItem>
</file>

<file path=customXml/itemProps4.xml><?xml version="1.0" encoding="utf-8"?>
<ds:datastoreItem xmlns:ds="http://schemas.openxmlformats.org/officeDocument/2006/customXml" ds:itemID="{60742DD8-67EC-47B3-9014-7191A36E9B72}">
  <ds:schemaRefs>
    <ds:schemaRef ds:uri="http://schemas.microsoft.com/office/2006/metadata/properties"/>
    <ds:schemaRef ds:uri="http://schemas.microsoft.com/office/infopath/2007/PartnerControls"/>
    <ds:schemaRef ds:uri="395fd339-21e6-474c-8271-73cc159a1537"/>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C:\Users\ayush\OneDrive\Documents\Custom Office Templates\AssignmentTemplate.dotx</Template>
  <TotalTime>1871</TotalTime>
  <Pages>27</Pages>
  <Words>3104</Words>
  <Characters>21075</Characters>
  <Application>Microsoft Office Word</Application>
  <DocSecurity>0</DocSecurity>
  <Lines>742</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Harduth</dc:creator>
  <cp:lastModifiedBy>Ayush Harduth</cp:lastModifiedBy>
  <cp:revision>128</cp:revision>
  <cp:lastPrinted>2024-11-05T19:41:00Z</cp:lastPrinted>
  <dcterms:created xsi:type="dcterms:W3CDTF">2024-11-04T12:16:00Z</dcterms:created>
  <dcterms:modified xsi:type="dcterms:W3CDTF">2026-03-03T12:11:00Z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2023-02-28T00:00:00Z</vt:filetime>
  </property>
  <property fmtid="{D5CDD505-2E9C-101B-9397-08002B2CF9AE}" pid="3" name="Creator">
    <vt:lpwstr>Microsoft Word</vt:lpwstr>
  </property>
  <property fmtid="{D5CDD505-2E9C-101B-9397-08002B2CF9AE}" pid="4" name="LastSaved">
    <vt:filetime>2023-05-26T00:00:00Z</vt:filetime>
  </property>
  <property fmtid="{D5CDD505-2E9C-101B-9397-08002B2CF9AE}" pid="5" name="ContentTypeId">
    <vt:lpwstr>0x01010078E66920EA4DF14E9340C0AE38A6F0D4</vt:lpwstr>
  </property>
</Properties>
</file>